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F01B" w14:textId="7D03D3AA" w:rsidR="00076856" w:rsidRPr="00874AA1" w:rsidRDefault="00AE782C" w:rsidP="00874AA1">
      <w:pPr>
        <w:pStyle w:val="Title"/>
      </w:pPr>
      <w:r w:rsidRPr="00AE782C">
        <w:t>Module 2 – Mern</w:t>
      </w:r>
      <w:r>
        <w:t xml:space="preserve"> </w:t>
      </w:r>
      <w:r w:rsidRPr="00AE782C">
        <w:t>stack - HTML</w:t>
      </w:r>
    </w:p>
    <w:p w14:paraId="299CF8E0" w14:textId="65F7D9F7" w:rsidR="00076856" w:rsidRPr="00874AA1" w:rsidRDefault="00AE782C" w:rsidP="00874AA1">
      <w:pPr>
        <w:pStyle w:val="Title"/>
      </w:pPr>
      <w:r w:rsidRPr="00AE782C">
        <w:t>• HTML Basics</w:t>
      </w:r>
    </w:p>
    <w:p w14:paraId="76614431" w14:textId="7EB12644" w:rsidR="00563FE4" w:rsidRDefault="00AE782C" w:rsidP="00AE782C">
      <w:pPr>
        <w:pStyle w:val="ListParagraph"/>
        <w:numPr>
          <w:ilvl w:val="0"/>
          <w:numId w:val="5"/>
        </w:numPr>
      </w:pPr>
      <w:r w:rsidRPr="00AE782C">
        <w:t xml:space="preserve"> Define HTML. What is the purpose of HTML in web development?</w:t>
      </w:r>
    </w:p>
    <w:p w14:paraId="7C884290" w14:textId="19AB0EA8" w:rsidR="00AE782C" w:rsidRDefault="00AE782C" w:rsidP="00AE782C">
      <w:pPr>
        <w:pStyle w:val="ListParagraph"/>
        <w:numPr>
          <w:ilvl w:val="0"/>
          <w:numId w:val="6"/>
        </w:numPr>
      </w:pPr>
      <w:r w:rsidRPr="00AE782C">
        <w:t>HTML (</w:t>
      </w:r>
      <w:proofErr w:type="spellStart"/>
      <w:r w:rsidRPr="00AE782C">
        <w:t>HyperText</w:t>
      </w:r>
      <w:proofErr w:type="spellEnd"/>
      <w:r w:rsidRPr="00AE782C">
        <w:t xml:space="preserve"> Markup Language) is the standard markup language used to create and structure content on the web. It tells a web browser how to display text, images, links, forms, and other elements on a webpage.</w:t>
      </w:r>
    </w:p>
    <w:p w14:paraId="4CBDEF97" w14:textId="652D0968" w:rsidR="00AE782C" w:rsidRDefault="00AE782C" w:rsidP="00AE782C">
      <w:pPr>
        <w:pStyle w:val="ListParagraph"/>
        <w:numPr>
          <w:ilvl w:val="0"/>
          <w:numId w:val="6"/>
        </w:numPr>
      </w:pPr>
      <w:r w:rsidRPr="00AE782C">
        <w:t xml:space="preserve">HTML is the </w:t>
      </w:r>
      <w:r w:rsidRPr="00AE782C">
        <w:rPr>
          <w:b/>
          <w:bCs/>
        </w:rPr>
        <w:t>building block of every website</w:t>
      </w:r>
      <w:r w:rsidRPr="00AE782C">
        <w:t>.</w:t>
      </w:r>
      <w:r w:rsidRPr="00AE782C">
        <w:br/>
        <w:t>Without HTML, web pages would not exist.</w:t>
      </w:r>
    </w:p>
    <w:p w14:paraId="0C8209FC" w14:textId="5B6B255B" w:rsidR="00563FE4" w:rsidRDefault="00AE782C" w:rsidP="00874AA1">
      <w:pPr>
        <w:pStyle w:val="ListParagraph"/>
        <w:numPr>
          <w:ilvl w:val="0"/>
          <w:numId w:val="6"/>
        </w:numPr>
      </w:pPr>
      <w:r w:rsidRPr="00AE782C">
        <w:t xml:space="preserve">HTML plays a </w:t>
      </w:r>
      <w:r w:rsidRPr="00AE782C">
        <w:rPr>
          <w:b/>
          <w:bCs/>
        </w:rPr>
        <w:t>foundational role</w:t>
      </w:r>
      <w:r w:rsidRPr="00AE782C">
        <w:t xml:space="preserve"> in web development.</w:t>
      </w:r>
    </w:p>
    <w:p w14:paraId="48B03F26" w14:textId="77777777" w:rsidR="00EE2E39" w:rsidRPr="00874AA1" w:rsidRDefault="00EE2E39" w:rsidP="00EE2E39">
      <w:pPr>
        <w:pStyle w:val="ListParagraph"/>
      </w:pPr>
    </w:p>
    <w:p w14:paraId="0CDAE6BD" w14:textId="319AD204" w:rsidR="001E3ADA" w:rsidRDefault="00EE2E39" w:rsidP="00EE2E39">
      <w:pPr>
        <w:pStyle w:val="ListBullet"/>
        <w:numPr>
          <w:ilvl w:val="0"/>
          <w:numId w:val="5"/>
        </w:numPr>
      </w:pPr>
      <w:r w:rsidRPr="00EE2E39">
        <w:t>Explain the basic structure of an HTML document. Identify the mandatory tags and their purposes.</w:t>
      </w:r>
    </w:p>
    <w:tbl>
      <w:tblPr>
        <w:tblpPr w:leftFromText="180" w:rightFromText="180" w:vertAnchor="text" w:horzAnchor="margin" w:tblpXSpec="center" w:tblpY="14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974"/>
        <w:gridCol w:w="2606"/>
      </w:tblGrid>
      <w:tr w:rsidR="00262F93" w:rsidRPr="00262F93" w14:paraId="55D13BA4" w14:textId="77777777" w:rsidTr="0026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0EE05" w14:textId="77777777" w:rsidR="00262F93" w:rsidRPr="00262F93" w:rsidRDefault="00262F93" w:rsidP="00262F93">
            <w:pPr>
              <w:pStyle w:val="ListBullet"/>
              <w:numPr>
                <w:ilvl w:val="0"/>
                <w:numId w:val="7"/>
              </w:numPr>
              <w:rPr>
                <w:b/>
                <w:bCs/>
                <w:lang w:val="en-IN"/>
              </w:rPr>
            </w:pPr>
            <w:r w:rsidRPr="00262F93">
              <w:rPr>
                <w:b/>
                <w:bCs/>
                <w:lang w:val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B483A4A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b/>
                <w:bCs/>
                <w:lang w:val="en-IN"/>
              </w:rPr>
            </w:pPr>
            <w:r w:rsidRPr="00262F93">
              <w:rPr>
                <w:b/>
                <w:bCs/>
                <w:lang w:val="en-IN"/>
              </w:rPr>
              <w:t>Mandatory?</w:t>
            </w:r>
          </w:p>
        </w:tc>
        <w:tc>
          <w:tcPr>
            <w:tcW w:w="0" w:type="auto"/>
            <w:vAlign w:val="center"/>
            <w:hideMark/>
          </w:tcPr>
          <w:p w14:paraId="4CF1081E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b/>
                <w:bCs/>
                <w:lang w:val="en-IN"/>
              </w:rPr>
            </w:pPr>
            <w:r w:rsidRPr="00262F93">
              <w:rPr>
                <w:b/>
                <w:bCs/>
                <w:lang w:val="en-IN"/>
              </w:rPr>
              <w:t>Purpose</w:t>
            </w:r>
          </w:p>
        </w:tc>
      </w:tr>
      <w:tr w:rsidR="00262F93" w:rsidRPr="00262F93" w14:paraId="4C9CFEE8" w14:textId="77777777" w:rsidTr="0026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ED20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673AC9B4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58D981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Declares HTML version</w:t>
            </w:r>
          </w:p>
        </w:tc>
      </w:tr>
      <w:tr w:rsidR="00262F93" w:rsidRPr="00262F93" w14:paraId="614BE909" w14:textId="77777777" w:rsidTr="0026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EA57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lang w:val="en-IN"/>
              </w:rPr>
            </w:pPr>
            <w:r w:rsidRPr="00262F93">
              <w:rPr>
                <w:lang w:val="en-IN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1E89E034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6AE124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Root element</w:t>
            </w:r>
          </w:p>
        </w:tc>
      </w:tr>
      <w:tr w:rsidR="00262F93" w:rsidRPr="00262F93" w14:paraId="16448592" w14:textId="77777777" w:rsidTr="0026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D8A2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lang w:val="en-IN"/>
              </w:rPr>
            </w:pPr>
            <w:r w:rsidRPr="00262F93">
              <w:rPr>
                <w:lang w:val="en-IN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517E9AF0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0ACC19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Contains metadata</w:t>
            </w:r>
          </w:p>
        </w:tc>
      </w:tr>
      <w:tr w:rsidR="00262F93" w:rsidRPr="00262F93" w14:paraId="68DD3450" w14:textId="77777777" w:rsidTr="0026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E524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lang w:val="en-IN"/>
              </w:rPr>
            </w:pPr>
            <w:r w:rsidRPr="00262F93">
              <w:rPr>
                <w:lang w:val="en-IN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659776C5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B4603E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Page title</w:t>
            </w:r>
          </w:p>
        </w:tc>
      </w:tr>
      <w:tr w:rsidR="00262F93" w:rsidRPr="00262F93" w14:paraId="310D05FC" w14:textId="77777777" w:rsidTr="0026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E2C4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720"/>
              <w:rPr>
                <w:lang w:val="en-IN"/>
              </w:rPr>
            </w:pPr>
            <w:r w:rsidRPr="00262F93">
              <w:rPr>
                <w:lang w:val="en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A043CCB" w14:textId="77777777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9CE514" w14:textId="3A278A00" w:rsidR="00262F93" w:rsidRPr="00262F93" w:rsidRDefault="00262F93" w:rsidP="00262F93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62F93">
              <w:rPr>
                <w:lang w:val="en-IN"/>
              </w:rPr>
              <w:t>Visible content</w:t>
            </w:r>
          </w:p>
        </w:tc>
      </w:tr>
    </w:tbl>
    <w:p w14:paraId="7368C76F" w14:textId="77777777" w:rsidR="00262F93" w:rsidRDefault="00262F93" w:rsidP="00262F93">
      <w:pPr>
        <w:pStyle w:val="ListBullet"/>
        <w:numPr>
          <w:ilvl w:val="0"/>
          <w:numId w:val="8"/>
        </w:numPr>
      </w:pPr>
    </w:p>
    <w:p w14:paraId="442A41CB" w14:textId="77777777" w:rsidR="00EE2E39" w:rsidRDefault="00EE2E39" w:rsidP="00EE2E39">
      <w:pPr>
        <w:pStyle w:val="ListBullet"/>
        <w:numPr>
          <w:ilvl w:val="0"/>
          <w:numId w:val="0"/>
        </w:numPr>
        <w:ind w:left="720"/>
      </w:pPr>
    </w:p>
    <w:p w14:paraId="221C21A5" w14:textId="77777777" w:rsidR="00EE2E39" w:rsidRPr="00874AA1" w:rsidRDefault="00EE2E39" w:rsidP="00262F93">
      <w:pPr>
        <w:pStyle w:val="ListBullet"/>
        <w:numPr>
          <w:ilvl w:val="0"/>
          <w:numId w:val="0"/>
        </w:numPr>
        <w:ind w:left="720"/>
      </w:pPr>
    </w:p>
    <w:p w14:paraId="44D2A093" w14:textId="5E2F4AF9" w:rsidR="00563FE4" w:rsidRPr="00874AA1" w:rsidRDefault="00563FE4" w:rsidP="00874AA1">
      <w:pPr>
        <w:pStyle w:val="Heading1"/>
      </w:pPr>
    </w:p>
    <w:p w14:paraId="5F66FEEB" w14:textId="60E0AC63" w:rsidR="001E3ADA" w:rsidRPr="00874AA1" w:rsidRDefault="001E3ADA" w:rsidP="00262F93">
      <w:pPr>
        <w:pStyle w:val="Normal-Indented"/>
        <w:ind w:left="0"/>
      </w:pPr>
    </w:p>
    <w:p w14:paraId="0D4E5D35" w14:textId="536A93BE" w:rsidR="00481FAD" w:rsidRPr="00874AA1" w:rsidRDefault="00481FAD" w:rsidP="00874AA1">
      <w:pPr>
        <w:pStyle w:val="Normal-Indented"/>
      </w:pPr>
    </w:p>
    <w:p w14:paraId="125A79F2" w14:textId="4E3C3799" w:rsidR="00563FE4" w:rsidRPr="00874AA1" w:rsidRDefault="00563FE4" w:rsidP="00874AA1">
      <w:pPr>
        <w:pStyle w:val="Normal-Indented"/>
      </w:pPr>
    </w:p>
    <w:p w14:paraId="3404FB87" w14:textId="31AC5DB7" w:rsidR="00563FE4" w:rsidRPr="00874AA1" w:rsidRDefault="00563FE4" w:rsidP="00874AA1">
      <w:pPr>
        <w:pStyle w:val="Heading1"/>
      </w:pPr>
    </w:p>
    <w:p w14:paraId="039C798A" w14:textId="33D82081" w:rsidR="00044941" w:rsidRDefault="00044941" w:rsidP="00874AA1"/>
    <w:p w14:paraId="714F2F90" w14:textId="60C61083" w:rsidR="005327F1" w:rsidRDefault="00577675" w:rsidP="005327F1">
      <w:pPr>
        <w:pStyle w:val="ListParagraph"/>
        <w:numPr>
          <w:ilvl w:val="0"/>
          <w:numId w:val="5"/>
        </w:numPr>
      </w:pPr>
      <w:r w:rsidRPr="00577675">
        <w:t>What is the difference between block-level elements and inline elements in HTML? Provide examples of each</w:t>
      </w:r>
    </w:p>
    <w:tbl>
      <w:tblPr>
        <w:tblpPr w:leftFromText="180" w:rightFromText="180" w:vertAnchor="text" w:horzAnchor="margin" w:tblpXSpec="right" w:tblpY="2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034"/>
        <w:gridCol w:w="2835"/>
      </w:tblGrid>
      <w:tr w:rsidR="005327F1" w:rsidRPr="005327F1" w14:paraId="7886AB85" w14:textId="77777777" w:rsidTr="00532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CC17" w14:textId="77777777" w:rsidR="005327F1" w:rsidRPr="005327F1" w:rsidRDefault="005327F1" w:rsidP="005327F1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N"/>
              </w:rPr>
            </w:pPr>
            <w:r w:rsidRPr="005327F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954FFD" w14:textId="77777777" w:rsidR="005327F1" w:rsidRPr="005327F1" w:rsidRDefault="005327F1" w:rsidP="005327F1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N"/>
              </w:rPr>
            </w:pPr>
            <w:r w:rsidRPr="005327F1">
              <w:rPr>
                <w:b/>
                <w:bCs/>
                <w:lang w:val="en-IN"/>
              </w:rPr>
              <w:t>Block-Level Elements</w:t>
            </w:r>
          </w:p>
        </w:tc>
        <w:tc>
          <w:tcPr>
            <w:tcW w:w="0" w:type="auto"/>
            <w:vAlign w:val="center"/>
            <w:hideMark/>
          </w:tcPr>
          <w:p w14:paraId="422AA19C" w14:textId="77777777" w:rsidR="005327F1" w:rsidRPr="005327F1" w:rsidRDefault="005327F1" w:rsidP="005327F1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lang w:val="en-IN"/>
              </w:rPr>
            </w:pPr>
            <w:r w:rsidRPr="005327F1">
              <w:rPr>
                <w:b/>
                <w:bCs/>
                <w:lang w:val="en-IN"/>
              </w:rPr>
              <w:t>Inline Elements</w:t>
            </w:r>
          </w:p>
        </w:tc>
      </w:tr>
      <w:tr w:rsidR="005327F1" w:rsidRPr="005327F1" w14:paraId="6C0C0E89" w14:textId="77777777" w:rsidTr="00532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02F4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New line</w:t>
            </w:r>
          </w:p>
        </w:tc>
        <w:tc>
          <w:tcPr>
            <w:tcW w:w="0" w:type="auto"/>
            <w:vAlign w:val="center"/>
            <w:hideMark/>
          </w:tcPr>
          <w:p w14:paraId="7AD12B5F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79C875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No</w:t>
            </w:r>
          </w:p>
        </w:tc>
      </w:tr>
      <w:tr w:rsidR="005327F1" w:rsidRPr="005327F1" w14:paraId="350E18FD" w14:textId="77777777" w:rsidTr="00532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9C66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DFACDFF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Full width</w:t>
            </w:r>
          </w:p>
        </w:tc>
        <w:tc>
          <w:tcPr>
            <w:tcW w:w="0" w:type="auto"/>
            <w:vAlign w:val="center"/>
            <w:hideMark/>
          </w:tcPr>
          <w:p w14:paraId="39BD7A6A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Only required width</w:t>
            </w:r>
          </w:p>
        </w:tc>
      </w:tr>
      <w:tr w:rsidR="005327F1" w:rsidRPr="005327F1" w14:paraId="156E2AB4" w14:textId="77777777" w:rsidTr="00532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BA3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Can contain</w:t>
            </w:r>
          </w:p>
        </w:tc>
        <w:tc>
          <w:tcPr>
            <w:tcW w:w="0" w:type="auto"/>
            <w:vAlign w:val="center"/>
            <w:hideMark/>
          </w:tcPr>
          <w:p w14:paraId="7AEB4239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Block &amp; Inline</w:t>
            </w:r>
          </w:p>
        </w:tc>
        <w:tc>
          <w:tcPr>
            <w:tcW w:w="0" w:type="auto"/>
            <w:vAlign w:val="center"/>
            <w:hideMark/>
          </w:tcPr>
          <w:p w14:paraId="2E588835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Usually text &amp; inline</w:t>
            </w:r>
          </w:p>
        </w:tc>
      </w:tr>
      <w:tr w:rsidR="005327F1" w:rsidRPr="005327F1" w14:paraId="3E7C73F7" w14:textId="77777777" w:rsidTr="00532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FFE0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2D0EF6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&lt;div&gt;, &lt;p&gt;</w:t>
            </w:r>
          </w:p>
        </w:tc>
        <w:tc>
          <w:tcPr>
            <w:tcW w:w="0" w:type="auto"/>
            <w:vAlign w:val="center"/>
            <w:hideMark/>
          </w:tcPr>
          <w:p w14:paraId="24A3E45C" w14:textId="77777777" w:rsidR="005327F1" w:rsidRPr="005327F1" w:rsidRDefault="005327F1" w:rsidP="005327F1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5327F1">
              <w:rPr>
                <w:lang w:val="en-IN"/>
              </w:rPr>
              <w:t>&lt;span&gt;, &lt;a&gt;</w:t>
            </w:r>
          </w:p>
        </w:tc>
      </w:tr>
    </w:tbl>
    <w:p w14:paraId="76D126CC" w14:textId="77777777" w:rsidR="005327F1" w:rsidRDefault="005327F1" w:rsidP="005327F1">
      <w:pPr>
        <w:pStyle w:val="ListParagraph"/>
        <w:numPr>
          <w:ilvl w:val="0"/>
          <w:numId w:val="8"/>
        </w:numPr>
      </w:pPr>
    </w:p>
    <w:p w14:paraId="6DB80A0B" w14:textId="77777777" w:rsidR="005327F1" w:rsidRDefault="005327F1" w:rsidP="005327F1">
      <w:pPr>
        <w:ind w:left="360"/>
      </w:pPr>
    </w:p>
    <w:p w14:paraId="3CF655D0" w14:textId="77777777" w:rsidR="00577675" w:rsidRDefault="00577675" w:rsidP="005327F1">
      <w:pPr>
        <w:pStyle w:val="ListParagraph"/>
      </w:pPr>
    </w:p>
    <w:p w14:paraId="1F7D744B" w14:textId="77777777" w:rsidR="005327F1" w:rsidRDefault="005327F1" w:rsidP="005327F1">
      <w:pPr>
        <w:pStyle w:val="ListParagraph"/>
      </w:pPr>
    </w:p>
    <w:p w14:paraId="66289D29" w14:textId="77777777" w:rsidR="005327F1" w:rsidRDefault="005327F1" w:rsidP="005327F1">
      <w:pPr>
        <w:pStyle w:val="ListParagraph"/>
      </w:pPr>
    </w:p>
    <w:p w14:paraId="191F16FF" w14:textId="77777777" w:rsidR="005327F1" w:rsidRDefault="005327F1" w:rsidP="005327F1">
      <w:pPr>
        <w:pStyle w:val="ListParagraph"/>
      </w:pPr>
    </w:p>
    <w:p w14:paraId="2245CE75" w14:textId="77777777" w:rsidR="005327F1" w:rsidRDefault="005327F1" w:rsidP="005327F1">
      <w:pPr>
        <w:pStyle w:val="ListParagraph"/>
      </w:pPr>
    </w:p>
    <w:p w14:paraId="1AD9820D" w14:textId="77777777" w:rsidR="005327F1" w:rsidRDefault="005327F1" w:rsidP="005327F1">
      <w:pPr>
        <w:pStyle w:val="ListParagraph"/>
      </w:pPr>
    </w:p>
    <w:p w14:paraId="01B30CEA" w14:textId="77777777" w:rsidR="00471257" w:rsidRDefault="00471257" w:rsidP="005327F1">
      <w:pPr>
        <w:pStyle w:val="ListParagraph"/>
      </w:pPr>
    </w:p>
    <w:p w14:paraId="43A39803" w14:textId="77777777" w:rsidR="005327F1" w:rsidRDefault="005327F1" w:rsidP="005327F1">
      <w:pPr>
        <w:pStyle w:val="ListParagraph"/>
      </w:pPr>
    </w:p>
    <w:p w14:paraId="3CF43B4E" w14:textId="4777E7F4" w:rsidR="00471257" w:rsidRDefault="00DA0614" w:rsidP="00DA0614">
      <w:pPr>
        <w:pStyle w:val="ListParagraph"/>
        <w:numPr>
          <w:ilvl w:val="0"/>
          <w:numId w:val="8"/>
        </w:numPr>
      </w:pPr>
      <w:r w:rsidRPr="00DA0614">
        <w:t>Block-Level Elements</w:t>
      </w:r>
      <w:r>
        <w:t>:</w:t>
      </w:r>
      <w:r w:rsidR="00471257">
        <w:t xml:space="preserve"> </w:t>
      </w:r>
      <w:r w:rsidR="005D31A8">
        <w:t>E</w:t>
      </w:r>
      <w:r w:rsidR="00471257">
        <w:t>xamples;</w:t>
      </w:r>
    </w:p>
    <w:p w14:paraId="3BCDBF7F" w14:textId="77777777" w:rsidR="004B391A" w:rsidRDefault="004B391A" w:rsidP="004B391A">
      <w:pPr>
        <w:pStyle w:val="ListParagraph"/>
      </w:pPr>
      <w:r w:rsidRPr="004B391A">
        <w:t>&lt;div&gt;This is a div&lt;/div&gt;</w:t>
      </w:r>
      <w:r w:rsidRPr="004B391A">
        <w:br/>
        <w:t>&lt;p&gt;This is a paragraph&lt;/p&gt;</w:t>
      </w:r>
      <w:r w:rsidRPr="004B391A">
        <w:br/>
        <w:t>&lt;h1&gt;This is a heading&lt;/h1&gt;</w:t>
      </w:r>
    </w:p>
    <w:p w14:paraId="2D48CD0A" w14:textId="4BC368FD" w:rsidR="00A75CB5" w:rsidRDefault="00A75CB5" w:rsidP="00D0665F">
      <w:pPr>
        <w:pStyle w:val="ListParagraph"/>
        <w:numPr>
          <w:ilvl w:val="0"/>
          <w:numId w:val="8"/>
        </w:numPr>
      </w:pPr>
      <w:r w:rsidRPr="00A75CB5">
        <w:lastRenderedPageBreak/>
        <w:t xml:space="preserve">Inline </w:t>
      </w:r>
      <w:r w:rsidR="005D31A8" w:rsidRPr="00A75CB5">
        <w:t>Elements</w:t>
      </w:r>
      <w:r w:rsidR="005D31A8">
        <w:t>: Examples</w:t>
      </w:r>
      <w:r>
        <w:t>;</w:t>
      </w:r>
    </w:p>
    <w:p w14:paraId="5F05E7CE" w14:textId="77777777" w:rsidR="005D31A8" w:rsidRDefault="005D31A8" w:rsidP="00A75CB5">
      <w:pPr>
        <w:pStyle w:val="ListParagraph"/>
      </w:pPr>
      <w:r w:rsidRPr="005D31A8">
        <w:t>&lt;span&gt;This is a span&lt;/span&gt;</w:t>
      </w:r>
      <w:r w:rsidRPr="005D31A8">
        <w:br/>
        <w:t xml:space="preserve">&lt;a </w:t>
      </w:r>
      <w:proofErr w:type="spellStart"/>
      <w:r w:rsidRPr="005D31A8">
        <w:t>href</w:t>
      </w:r>
      <w:proofErr w:type="spellEnd"/>
      <w:r w:rsidRPr="005D31A8">
        <w:t>="#"&gt;This is a link&lt;/a&gt;</w:t>
      </w:r>
      <w:r w:rsidRPr="005D31A8">
        <w:br/>
        <w:t>&lt;strong&gt;Bold text&lt;/strong&gt;</w:t>
      </w:r>
      <w:r w:rsidRPr="005D31A8">
        <w:br/>
        <w:t>&lt;</w:t>
      </w:r>
      <w:proofErr w:type="spellStart"/>
      <w:r w:rsidRPr="005D31A8">
        <w:t>img</w:t>
      </w:r>
      <w:proofErr w:type="spellEnd"/>
      <w:r w:rsidRPr="005D31A8">
        <w:t xml:space="preserve"> </w:t>
      </w:r>
      <w:proofErr w:type="spellStart"/>
      <w:r w:rsidRPr="005D31A8">
        <w:t>src</w:t>
      </w:r>
      <w:proofErr w:type="spellEnd"/>
      <w:r w:rsidRPr="005D31A8">
        <w:t>="image.jpg" alt="Image"&gt;</w:t>
      </w:r>
    </w:p>
    <w:p w14:paraId="172781BE" w14:textId="77777777" w:rsidR="005D31A8" w:rsidRDefault="005D31A8" w:rsidP="00A75CB5">
      <w:pPr>
        <w:pStyle w:val="ListParagraph"/>
      </w:pPr>
    </w:p>
    <w:p w14:paraId="6CCA3E75" w14:textId="77777777" w:rsidR="00376CD6" w:rsidRDefault="00376CD6" w:rsidP="005D31A8">
      <w:pPr>
        <w:pStyle w:val="ListParagraph"/>
        <w:numPr>
          <w:ilvl w:val="0"/>
          <w:numId w:val="5"/>
        </w:numPr>
      </w:pPr>
      <w:r w:rsidRPr="00376CD6">
        <w:t>Discuss the role of semantic HTML. Why is it important for accessibility and SEO? Provide examples of semantic elements.</w:t>
      </w:r>
    </w:p>
    <w:p w14:paraId="184C2FD3" w14:textId="77777777" w:rsidR="00676214" w:rsidRDefault="00676214" w:rsidP="00676214">
      <w:pPr>
        <w:pStyle w:val="ListParagraph"/>
      </w:pPr>
    </w:p>
    <w:p w14:paraId="64D5A800" w14:textId="77777777" w:rsidR="001D5E99" w:rsidRPr="001D5E99" w:rsidRDefault="001D5E99" w:rsidP="00376CD6">
      <w:pPr>
        <w:pStyle w:val="ListParagraph"/>
        <w:numPr>
          <w:ilvl w:val="0"/>
          <w:numId w:val="8"/>
        </w:numPr>
      </w:pPr>
      <w:r w:rsidRPr="001D5E99">
        <w:rPr>
          <w:b/>
          <w:bCs/>
        </w:rPr>
        <w:t>Semantic HTML uses elements that clearly describe their meaning and the role of the content they contain. Instead of using generic tags like &lt;div&gt; and &lt;span&gt; for everything, semantic HTML uses descriptive tags such as &lt;header&gt;, &lt;article&gt;, and &lt;footer&gt; to define structure and purpose.</w:t>
      </w:r>
    </w:p>
    <w:p w14:paraId="1627A898" w14:textId="77777777" w:rsidR="00CF11BF" w:rsidRDefault="00CF11BF" w:rsidP="00376CD6">
      <w:pPr>
        <w:pStyle w:val="ListParagraph"/>
        <w:numPr>
          <w:ilvl w:val="0"/>
          <w:numId w:val="8"/>
        </w:numPr>
      </w:pPr>
      <w:r w:rsidRPr="00CF11BF">
        <w:t>Search engines like Google analyze HTML structure to understand content. Semantic elements help search engines:</w:t>
      </w:r>
    </w:p>
    <w:p w14:paraId="7543CCE0" w14:textId="77777777" w:rsidR="00676214" w:rsidRDefault="00676214" w:rsidP="0067621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Identify</w:t>
      </w:r>
      <w:proofErr w:type="gramEnd"/>
      <w:r>
        <w:t xml:space="preserve"> important content</w:t>
      </w:r>
    </w:p>
    <w:p w14:paraId="4517B55F" w14:textId="77777777" w:rsidR="00676214" w:rsidRDefault="00676214" w:rsidP="0067621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Understand</w:t>
      </w:r>
      <w:proofErr w:type="gramEnd"/>
      <w:r>
        <w:t xml:space="preserve"> content hierarchy</w:t>
      </w:r>
    </w:p>
    <w:p w14:paraId="3995CB10" w14:textId="77777777" w:rsidR="00676214" w:rsidRDefault="00676214" w:rsidP="0067621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Recognize</w:t>
      </w:r>
      <w:proofErr w:type="gramEnd"/>
      <w:r>
        <w:t xml:space="preserve"> articles, sections, and navigation</w:t>
      </w:r>
    </w:p>
    <w:p w14:paraId="429BFE94" w14:textId="77777777" w:rsidR="00676214" w:rsidRDefault="00676214" w:rsidP="00676214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Improve</w:t>
      </w:r>
      <w:proofErr w:type="gramEnd"/>
      <w:r>
        <w:t xml:space="preserve"> indexing accuracy</w:t>
      </w:r>
    </w:p>
    <w:p w14:paraId="6D6699F0" w14:textId="77777777" w:rsidR="00077860" w:rsidRPr="00077860" w:rsidRDefault="00077860" w:rsidP="00077860">
      <w:pPr>
        <w:pStyle w:val="NormalWeb"/>
        <w:numPr>
          <w:ilvl w:val="0"/>
          <w:numId w:val="8"/>
        </w:numPr>
      </w:pPr>
      <w:r w:rsidRPr="00077860">
        <w:t>&lt;header&gt;</w:t>
      </w:r>
    </w:p>
    <w:p w14:paraId="142C8E1E" w14:textId="77777777" w:rsidR="00077860" w:rsidRPr="00077860" w:rsidRDefault="00077860" w:rsidP="00077860">
      <w:pPr>
        <w:pStyle w:val="NormalWeb"/>
        <w:ind w:left="720"/>
      </w:pPr>
      <w:r w:rsidRPr="00077860">
        <w:t xml:space="preserve">  &lt;nav&gt;Menu&lt;/nav&gt;</w:t>
      </w:r>
    </w:p>
    <w:p w14:paraId="74FA90B4" w14:textId="4E64C803" w:rsidR="00676214" w:rsidRDefault="00077860" w:rsidP="00077860">
      <w:pPr>
        <w:pStyle w:val="NormalWeb"/>
        <w:ind w:left="720"/>
        <w:rPr>
          <w:lang w:val="en-US"/>
        </w:rPr>
      </w:pPr>
      <w:r w:rsidRPr="00077860">
        <w:rPr>
          <w:lang w:val="en-US"/>
        </w:rPr>
        <w:t>&lt;/header</w:t>
      </w:r>
      <w:r w:rsidR="004127D1">
        <w:rPr>
          <w:lang w:val="en-US"/>
        </w:rPr>
        <w:t>&gt;</w:t>
      </w:r>
    </w:p>
    <w:p w14:paraId="53B0082C" w14:textId="77777777" w:rsidR="004127D1" w:rsidRDefault="004127D1" w:rsidP="00077860">
      <w:pPr>
        <w:pStyle w:val="NormalWeb"/>
        <w:ind w:left="720"/>
        <w:rPr>
          <w:lang w:val="en-US"/>
        </w:rPr>
      </w:pPr>
    </w:p>
    <w:p w14:paraId="70BE8EFB" w14:textId="77777777" w:rsidR="00077860" w:rsidRDefault="00077860" w:rsidP="004127D1">
      <w:pPr>
        <w:pStyle w:val="NormalWeb"/>
        <w:ind w:left="720"/>
      </w:pPr>
    </w:p>
    <w:p w14:paraId="15982E26" w14:textId="14B83ADA" w:rsidR="004127D1" w:rsidRPr="00F24F6C" w:rsidRDefault="00F24F6C" w:rsidP="004127D1">
      <w:pPr>
        <w:pStyle w:val="NormalWeb"/>
        <w:numPr>
          <w:ilvl w:val="0"/>
          <w:numId w:val="13"/>
        </w:numPr>
        <w:jc w:val="center"/>
      </w:pPr>
      <w:r w:rsidRPr="00F24F6C">
        <w:rPr>
          <w:lang w:val="en-US"/>
        </w:rPr>
        <w:t>HTML Forms</w:t>
      </w:r>
    </w:p>
    <w:p w14:paraId="28F110A7" w14:textId="3E27F390" w:rsidR="00940D6C" w:rsidRPr="00940D6C" w:rsidRDefault="00940D6C" w:rsidP="00940D6C">
      <w:pPr>
        <w:pStyle w:val="NormalWeb"/>
        <w:numPr>
          <w:ilvl w:val="0"/>
          <w:numId w:val="5"/>
        </w:numPr>
      </w:pPr>
      <w:r w:rsidRPr="00940D6C">
        <w:rPr>
          <w:lang w:val="en-US"/>
        </w:rPr>
        <w:t xml:space="preserve">What are HTML forms used for? Describe the purpose of the input, </w:t>
      </w:r>
      <w:proofErr w:type="spellStart"/>
      <w:r w:rsidRPr="00940D6C">
        <w:rPr>
          <w:lang w:val="en-US"/>
        </w:rPr>
        <w:t>textarea</w:t>
      </w:r>
      <w:proofErr w:type="spellEnd"/>
      <w:r w:rsidRPr="00940D6C">
        <w:rPr>
          <w:lang w:val="en-US"/>
        </w:rPr>
        <w:t>, select, and button elements</w:t>
      </w:r>
      <w:r>
        <w:rPr>
          <w:lang w:val="en-US"/>
        </w:rPr>
        <w:t>.</w:t>
      </w:r>
    </w:p>
    <w:p w14:paraId="07A9A509" w14:textId="38E42BF4" w:rsidR="00940D6C" w:rsidRPr="00880A76" w:rsidRDefault="00880A76" w:rsidP="00940D6C">
      <w:pPr>
        <w:pStyle w:val="NormalWeb"/>
        <w:numPr>
          <w:ilvl w:val="0"/>
          <w:numId w:val="8"/>
        </w:numPr>
      </w:pPr>
      <w:r w:rsidRPr="00880A76">
        <w:rPr>
          <w:b/>
          <w:bCs/>
          <w:lang w:val="en-US"/>
        </w:rPr>
        <w:t>HTML forms</w:t>
      </w:r>
      <w:r w:rsidRPr="00880A76">
        <w:rPr>
          <w:lang w:val="en-US"/>
        </w:rPr>
        <w:t xml:space="preserve"> are used to collect user input and send it to a server for processing. They are essential for building interactive websites.</w:t>
      </w:r>
    </w:p>
    <w:p w14:paraId="4D1594DA" w14:textId="00B29F60" w:rsidR="00880A76" w:rsidRPr="001539FB" w:rsidRDefault="001539FB" w:rsidP="001539FB">
      <w:pPr>
        <w:pStyle w:val="NormalWeb"/>
        <w:numPr>
          <w:ilvl w:val="0"/>
          <w:numId w:val="8"/>
        </w:numPr>
      </w:pPr>
      <w:r w:rsidRPr="001539FB">
        <w:rPr>
          <w:lang w:val="en-US"/>
        </w:rPr>
        <w:t>Common uses include:</w:t>
      </w:r>
    </w:p>
    <w:p w14:paraId="011FC81A" w14:textId="77777777" w:rsidR="00373982" w:rsidRDefault="00373982" w:rsidP="0037398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User</w:t>
      </w:r>
      <w:proofErr w:type="gramEnd"/>
      <w:r>
        <w:t xml:space="preserve"> registration and login</w:t>
      </w:r>
    </w:p>
    <w:p w14:paraId="3B4C44F8" w14:textId="77777777" w:rsidR="00373982" w:rsidRDefault="00373982" w:rsidP="0037398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Contact</w:t>
      </w:r>
      <w:proofErr w:type="gramEnd"/>
      <w:r>
        <w:t xml:space="preserve"> forms</w:t>
      </w:r>
    </w:p>
    <w:p w14:paraId="77FEA86C" w14:textId="77777777" w:rsidR="00373982" w:rsidRDefault="00373982" w:rsidP="00373982">
      <w:pPr>
        <w:pStyle w:val="NormalWeb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Search</w:t>
      </w:r>
      <w:proofErr w:type="gramEnd"/>
      <w:r>
        <w:t xml:space="preserve"> bars</w:t>
      </w:r>
    </w:p>
    <w:p w14:paraId="7F9023BA" w14:textId="77777777" w:rsidR="00373982" w:rsidRDefault="00373982" w:rsidP="0037398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Surveys</w:t>
      </w:r>
      <w:proofErr w:type="gramEnd"/>
      <w:r>
        <w:t xml:space="preserve"> and feedback forms</w:t>
      </w:r>
    </w:p>
    <w:p w14:paraId="57B7975F" w14:textId="77777777" w:rsidR="00373982" w:rsidRDefault="00373982" w:rsidP="0037398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Online</w:t>
      </w:r>
      <w:proofErr w:type="gramEnd"/>
      <w:r>
        <w:t xml:space="preserve"> orders and payments</w:t>
      </w:r>
    </w:p>
    <w:tbl>
      <w:tblPr>
        <w:tblpPr w:leftFromText="180" w:rightFromText="180" w:vertAnchor="text" w:horzAnchor="page" w:tblpX="2233" w:tblpY="42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694"/>
      </w:tblGrid>
      <w:tr w:rsidR="00F7091B" w:rsidRPr="00F7091B" w14:paraId="6A0E9D1A" w14:textId="77777777" w:rsidTr="00F70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7A92A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 w:rsidRPr="00F7091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5196B0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 w:rsidRPr="00F7091B">
              <w:rPr>
                <w:b/>
                <w:bCs/>
              </w:rPr>
              <w:t>Purpose</w:t>
            </w:r>
          </w:p>
        </w:tc>
      </w:tr>
      <w:tr w:rsidR="00F7091B" w:rsidRPr="00F7091B" w14:paraId="1EEFC24E" w14:textId="77777777" w:rsidTr="00F70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CD01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F9E820C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Collects single-line or specific-type data</w:t>
            </w:r>
          </w:p>
        </w:tc>
      </w:tr>
      <w:tr w:rsidR="00F7091B" w:rsidRPr="00F7091B" w14:paraId="621C73D7" w14:textId="77777777" w:rsidTr="00F70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E9CC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&lt;</w:t>
            </w:r>
            <w:proofErr w:type="spellStart"/>
            <w:r w:rsidRPr="00F7091B">
              <w:t>textarea</w:t>
            </w:r>
            <w:proofErr w:type="spellEnd"/>
            <w:r w:rsidRPr="00F7091B">
              <w:t>&gt;</w:t>
            </w:r>
          </w:p>
        </w:tc>
        <w:tc>
          <w:tcPr>
            <w:tcW w:w="0" w:type="auto"/>
            <w:vAlign w:val="center"/>
            <w:hideMark/>
          </w:tcPr>
          <w:p w14:paraId="1DFF318B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Collects multi-line text</w:t>
            </w:r>
          </w:p>
        </w:tc>
      </w:tr>
      <w:tr w:rsidR="00F7091B" w:rsidRPr="00F7091B" w14:paraId="67298013" w14:textId="77777777" w:rsidTr="00F70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F0D8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04E88456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Provides a dropdown list of options</w:t>
            </w:r>
          </w:p>
        </w:tc>
      </w:tr>
      <w:tr w:rsidR="00F7091B" w:rsidRPr="00F7091B" w14:paraId="6FB03466" w14:textId="77777777" w:rsidTr="00F70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58E1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D1592DE" w14:textId="77777777" w:rsidR="00F7091B" w:rsidRPr="00F7091B" w:rsidRDefault="00F7091B" w:rsidP="00F7091B">
            <w:pPr>
              <w:pStyle w:val="NormalWeb"/>
              <w:numPr>
                <w:ilvl w:val="0"/>
                <w:numId w:val="14"/>
              </w:numPr>
            </w:pPr>
            <w:r w:rsidRPr="00F7091B">
              <w:t>Submits or controls form actions</w:t>
            </w:r>
          </w:p>
        </w:tc>
      </w:tr>
    </w:tbl>
    <w:p w14:paraId="5CF9A2EC" w14:textId="77777777" w:rsidR="00F7091B" w:rsidRDefault="00F7091B" w:rsidP="00F7091B">
      <w:pPr>
        <w:pStyle w:val="NormalWeb"/>
        <w:numPr>
          <w:ilvl w:val="0"/>
          <w:numId w:val="15"/>
        </w:numPr>
      </w:pPr>
    </w:p>
    <w:p w14:paraId="2AE6DF85" w14:textId="77777777" w:rsidR="00F7091B" w:rsidRDefault="00F7091B" w:rsidP="00F7091B">
      <w:pPr>
        <w:pStyle w:val="NormalWeb"/>
        <w:ind w:left="720"/>
      </w:pPr>
    </w:p>
    <w:p w14:paraId="01DEA853" w14:textId="77777777" w:rsidR="001539FB" w:rsidRDefault="001539FB" w:rsidP="001539FB">
      <w:pPr>
        <w:pStyle w:val="NormalWeb"/>
        <w:ind w:left="720"/>
      </w:pPr>
    </w:p>
    <w:p w14:paraId="2A547A5C" w14:textId="77777777" w:rsidR="00940D6C" w:rsidRDefault="00940D6C" w:rsidP="00940D6C">
      <w:pPr>
        <w:pStyle w:val="NormalWeb"/>
      </w:pPr>
    </w:p>
    <w:p w14:paraId="1FB9615F" w14:textId="77777777" w:rsidR="00676214" w:rsidRDefault="00676214" w:rsidP="00676214">
      <w:pPr>
        <w:pStyle w:val="NormalWeb"/>
      </w:pPr>
    </w:p>
    <w:p w14:paraId="0BCC6FBE" w14:textId="77777777" w:rsidR="00F7091B" w:rsidRDefault="004B391A" w:rsidP="00CF11BF">
      <w:pPr>
        <w:pStyle w:val="ListParagraph"/>
      </w:pPr>
      <w:r w:rsidRPr="004B391A">
        <w:br/>
      </w:r>
    </w:p>
    <w:p w14:paraId="02EF0F46" w14:textId="50F96CB6" w:rsidR="005327F1" w:rsidRDefault="00DA0614" w:rsidP="00CF11BF">
      <w:pPr>
        <w:pStyle w:val="ListParagraph"/>
      </w:pPr>
      <w:r>
        <w:br/>
      </w:r>
    </w:p>
    <w:p w14:paraId="4D307E3B" w14:textId="1A82039A" w:rsidR="00F7091B" w:rsidRDefault="001B2BCD" w:rsidP="00F7091B">
      <w:pPr>
        <w:pStyle w:val="ListParagraph"/>
        <w:numPr>
          <w:ilvl w:val="0"/>
          <w:numId w:val="5"/>
        </w:numPr>
      </w:pPr>
      <w:r w:rsidRPr="001B2BCD">
        <w:t>Explain the difference between the GET and POST methods in form submission. When should each be used?</w:t>
      </w:r>
    </w:p>
    <w:p w14:paraId="6D663458" w14:textId="77777777" w:rsidR="000C0590" w:rsidRDefault="000C0590" w:rsidP="000C0590">
      <w:pPr>
        <w:pStyle w:val="ListParagraph"/>
        <w:numPr>
          <w:ilvl w:val="0"/>
          <w:numId w:val="15"/>
        </w:numPr>
      </w:pPr>
    </w:p>
    <w:tbl>
      <w:tblPr>
        <w:tblW w:w="0" w:type="auto"/>
        <w:tblCellSpacing w:w="15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73"/>
        <w:gridCol w:w="3448"/>
      </w:tblGrid>
      <w:tr w:rsidR="000C0590" w:rsidRPr="000C0590" w14:paraId="4939D81D" w14:textId="77777777" w:rsidTr="000C0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F699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0C059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B5129D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0C0590">
              <w:rPr>
                <w:b/>
                <w:bCs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97F25D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0C0590">
              <w:rPr>
                <w:b/>
                <w:bCs/>
                <w:lang w:val="en-IN"/>
              </w:rPr>
              <w:t>POST</w:t>
            </w:r>
          </w:p>
        </w:tc>
      </w:tr>
      <w:tr w:rsidR="000C0590" w:rsidRPr="000C0590" w14:paraId="0647A96F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B3F7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5A18E5FE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83C2442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Request body</w:t>
            </w:r>
          </w:p>
        </w:tc>
      </w:tr>
      <w:tr w:rsidR="000C0590" w:rsidRPr="000C0590" w14:paraId="6C5C3D70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B64F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3BCDA3E8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15BF64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No</w:t>
            </w:r>
          </w:p>
        </w:tc>
      </w:tr>
      <w:tr w:rsidR="000C0590" w:rsidRPr="000C0590" w14:paraId="5D95A5BA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D0EC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Data Length</w:t>
            </w:r>
          </w:p>
        </w:tc>
        <w:tc>
          <w:tcPr>
            <w:tcW w:w="0" w:type="auto"/>
            <w:vAlign w:val="center"/>
            <w:hideMark/>
          </w:tcPr>
          <w:p w14:paraId="0C34C27B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F15ACDE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Large/Unlimited</w:t>
            </w:r>
          </w:p>
        </w:tc>
      </w:tr>
      <w:tr w:rsidR="000C0590" w:rsidRPr="000C0590" w14:paraId="60FDEB19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ABAF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Bookmarkable</w:t>
            </w:r>
          </w:p>
        </w:tc>
        <w:tc>
          <w:tcPr>
            <w:tcW w:w="0" w:type="auto"/>
            <w:vAlign w:val="center"/>
            <w:hideMark/>
          </w:tcPr>
          <w:p w14:paraId="14DE2D9F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88E675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No</w:t>
            </w:r>
          </w:p>
        </w:tc>
      </w:tr>
      <w:tr w:rsidR="000C0590" w:rsidRPr="000C0590" w14:paraId="225E0AB7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FAB2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A0E459F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Retrieving data</w:t>
            </w:r>
          </w:p>
        </w:tc>
        <w:tc>
          <w:tcPr>
            <w:tcW w:w="0" w:type="auto"/>
            <w:vAlign w:val="center"/>
            <w:hideMark/>
          </w:tcPr>
          <w:p w14:paraId="7091BF1F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Submitting/changing data</w:t>
            </w:r>
          </w:p>
        </w:tc>
      </w:tr>
      <w:tr w:rsidR="000C0590" w:rsidRPr="000C0590" w14:paraId="4106A620" w14:textId="77777777" w:rsidTr="000C0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CB1A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F555E6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7ED2DE6" w14:textId="77777777" w:rsidR="000C0590" w:rsidRPr="000C0590" w:rsidRDefault="000C0590" w:rsidP="000C0590">
            <w:pPr>
              <w:pStyle w:val="ListParagraph"/>
              <w:numPr>
                <w:ilvl w:val="0"/>
                <w:numId w:val="15"/>
              </w:numPr>
              <w:rPr>
                <w:lang w:val="en-IN"/>
              </w:rPr>
            </w:pPr>
            <w:r w:rsidRPr="000C0590">
              <w:rPr>
                <w:lang w:val="en-IN"/>
              </w:rPr>
              <w:t>More secure (with HTTPS)</w:t>
            </w:r>
          </w:p>
        </w:tc>
      </w:tr>
    </w:tbl>
    <w:p w14:paraId="46E032AC" w14:textId="7A8B2366" w:rsidR="0052284A" w:rsidRPr="0052284A" w:rsidRDefault="0052284A" w:rsidP="0052284A">
      <w:pPr>
        <w:pStyle w:val="ListParagraph"/>
        <w:numPr>
          <w:ilvl w:val="0"/>
          <w:numId w:val="15"/>
        </w:numPr>
        <w:rPr>
          <w:lang w:val="en-IN"/>
        </w:rPr>
      </w:pPr>
      <w:r w:rsidRPr="0052284A">
        <w:rPr>
          <w:lang w:val="en-IN"/>
        </w:rPr>
        <w:t xml:space="preserve">  </w:t>
      </w:r>
      <w:r w:rsidRPr="0052284A">
        <w:rPr>
          <w:b/>
          <w:bCs/>
          <w:lang w:val="en-IN"/>
        </w:rPr>
        <w:t>GET = Get data (read-only)</w:t>
      </w:r>
    </w:p>
    <w:p w14:paraId="2204C66E" w14:textId="33D5BAE6" w:rsidR="0052284A" w:rsidRPr="00927134" w:rsidRDefault="0052284A" w:rsidP="0052284A">
      <w:pPr>
        <w:pStyle w:val="ListParagraph"/>
        <w:numPr>
          <w:ilvl w:val="0"/>
          <w:numId w:val="15"/>
        </w:numPr>
        <w:rPr>
          <w:lang w:val="en-IN"/>
        </w:rPr>
      </w:pPr>
      <w:r w:rsidRPr="0052284A">
        <w:rPr>
          <w:lang w:val="en-IN"/>
        </w:rPr>
        <w:t xml:space="preserve"> </w:t>
      </w:r>
      <w:r w:rsidRPr="0052284A">
        <w:rPr>
          <w:b/>
          <w:bCs/>
          <w:lang w:val="en-IN"/>
        </w:rPr>
        <w:t>POST = Post data (create/update)</w:t>
      </w:r>
    </w:p>
    <w:p w14:paraId="0CD5EA0B" w14:textId="77777777" w:rsidR="00927134" w:rsidRPr="0052284A" w:rsidRDefault="00927134" w:rsidP="00927134">
      <w:pPr>
        <w:pStyle w:val="ListParagraph"/>
        <w:rPr>
          <w:lang w:val="en-IN"/>
        </w:rPr>
      </w:pPr>
    </w:p>
    <w:p w14:paraId="18679177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 xml:space="preserve">Use </w:t>
      </w:r>
      <w:r w:rsidRPr="00927134">
        <w:rPr>
          <w:b/>
          <w:bCs/>
          <w:lang w:val="en-IN"/>
        </w:rPr>
        <w:t>GET</w:t>
      </w:r>
      <w:r w:rsidRPr="00927134">
        <w:rPr>
          <w:lang w:val="en-IN"/>
        </w:rPr>
        <w:t xml:space="preserve"> for:</w:t>
      </w:r>
    </w:p>
    <w:p w14:paraId="58444630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Search forms</w:t>
      </w:r>
    </w:p>
    <w:p w14:paraId="4E4595F9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Filtering results</w:t>
      </w:r>
    </w:p>
    <w:p w14:paraId="5E9758EE" w14:textId="77777777" w:rsid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Non-sensitive queries</w:t>
      </w:r>
    </w:p>
    <w:p w14:paraId="29393782" w14:textId="77777777" w:rsidR="00927134" w:rsidRPr="00927134" w:rsidRDefault="00927134" w:rsidP="00927134">
      <w:pPr>
        <w:pStyle w:val="ListParagraph"/>
        <w:rPr>
          <w:lang w:val="en-IN"/>
        </w:rPr>
      </w:pPr>
    </w:p>
    <w:p w14:paraId="6F3B9CBE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 xml:space="preserve">Use </w:t>
      </w:r>
      <w:r w:rsidRPr="00927134">
        <w:rPr>
          <w:b/>
          <w:bCs/>
          <w:lang w:val="en-IN"/>
        </w:rPr>
        <w:t>POST</w:t>
      </w:r>
      <w:r w:rsidRPr="00927134">
        <w:rPr>
          <w:lang w:val="en-IN"/>
        </w:rPr>
        <w:t xml:space="preserve"> for:</w:t>
      </w:r>
    </w:p>
    <w:p w14:paraId="5CF90FA5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Login forms</w:t>
      </w:r>
    </w:p>
    <w:p w14:paraId="59DA1910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lastRenderedPageBreak/>
        <w:t>Registration forms</w:t>
      </w:r>
    </w:p>
    <w:p w14:paraId="1F0058C6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Contact forms</w:t>
      </w:r>
    </w:p>
    <w:p w14:paraId="6B5A7539" w14:textId="77777777" w:rsidR="00927134" w:rsidRPr="00927134" w:rsidRDefault="00927134" w:rsidP="00927134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File uploads</w:t>
      </w:r>
    </w:p>
    <w:p w14:paraId="4162AEAB" w14:textId="3CBE0403" w:rsidR="0052284A" w:rsidRDefault="00927134" w:rsidP="00476983">
      <w:pPr>
        <w:pStyle w:val="ListParagraph"/>
        <w:numPr>
          <w:ilvl w:val="0"/>
          <w:numId w:val="15"/>
        </w:numPr>
        <w:rPr>
          <w:lang w:val="en-IN"/>
        </w:rPr>
      </w:pPr>
      <w:r w:rsidRPr="00927134">
        <w:rPr>
          <w:lang w:val="en-IN"/>
        </w:rPr>
        <w:t>Any operation that changes data</w:t>
      </w:r>
    </w:p>
    <w:p w14:paraId="758FEB4B" w14:textId="77777777" w:rsidR="00476983" w:rsidRPr="00476983" w:rsidRDefault="00476983" w:rsidP="00476983">
      <w:pPr>
        <w:ind w:left="360"/>
        <w:rPr>
          <w:lang w:val="en-IN"/>
        </w:rPr>
      </w:pPr>
    </w:p>
    <w:p w14:paraId="5FE50B73" w14:textId="6CBC0610" w:rsidR="00476983" w:rsidRPr="00887B87" w:rsidRDefault="00476983" w:rsidP="00476983">
      <w:pPr>
        <w:pStyle w:val="ListParagraph"/>
        <w:numPr>
          <w:ilvl w:val="0"/>
          <w:numId w:val="5"/>
        </w:numPr>
        <w:rPr>
          <w:lang w:val="en-IN"/>
        </w:rPr>
      </w:pPr>
      <w:r w:rsidRPr="00476983">
        <w:t>: What is the purpose of the label element in a form, and how does it improve accessibility?</w:t>
      </w:r>
    </w:p>
    <w:p w14:paraId="2DD4F0B0" w14:textId="77777777" w:rsidR="00887B87" w:rsidRPr="00887B87" w:rsidRDefault="00887B87" w:rsidP="00887B87">
      <w:pPr>
        <w:pStyle w:val="ListParagraph"/>
        <w:numPr>
          <w:ilvl w:val="0"/>
          <w:numId w:val="18"/>
        </w:numPr>
        <w:rPr>
          <w:lang w:val="en-IN"/>
        </w:rPr>
      </w:pPr>
      <w:r w:rsidRPr="00887B87">
        <w:rPr>
          <w:lang w:val="en-IN"/>
        </w:rPr>
        <w:t xml:space="preserve">The &lt;label&gt; element is used to </w:t>
      </w:r>
      <w:r w:rsidRPr="00887B87">
        <w:rPr>
          <w:b/>
          <w:bCs/>
          <w:lang w:val="en-IN"/>
        </w:rPr>
        <w:t>define a caption (text description)</w:t>
      </w:r>
      <w:r w:rsidRPr="00887B87">
        <w:rPr>
          <w:lang w:val="en-IN"/>
        </w:rPr>
        <w:t xml:space="preserve"> for a form control such as:</w:t>
      </w:r>
    </w:p>
    <w:p w14:paraId="5D22582B" w14:textId="77777777" w:rsidR="00887B87" w:rsidRPr="00887B87" w:rsidRDefault="00887B87" w:rsidP="00887B87">
      <w:pPr>
        <w:pStyle w:val="ListParagraph"/>
        <w:numPr>
          <w:ilvl w:val="0"/>
          <w:numId w:val="18"/>
        </w:numPr>
        <w:rPr>
          <w:lang w:val="en-IN"/>
        </w:rPr>
      </w:pPr>
      <w:r w:rsidRPr="00887B87">
        <w:rPr>
          <w:lang w:val="en-IN"/>
        </w:rPr>
        <w:t>&lt;input&gt;</w:t>
      </w:r>
    </w:p>
    <w:p w14:paraId="099D475C" w14:textId="77777777" w:rsidR="00887B87" w:rsidRPr="00887B87" w:rsidRDefault="00887B87" w:rsidP="00887B87">
      <w:pPr>
        <w:pStyle w:val="ListParagraph"/>
        <w:numPr>
          <w:ilvl w:val="0"/>
          <w:numId w:val="18"/>
        </w:numPr>
        <w:rPr>
          <w:lang w:val="en-IN"/>
        </w:rPr>
      </w:pPr>
      <w:r w:rsidRPr="00887B87">
        <w:rPr>
          <w:lang w:val="en-IN"/>
        </w:rPr>
        <w:t>&lt;</w:t>
      </w:r>
      <w:proofErr w:type="spellStart"/>
      <w:r w:rsidRPr="00887B87">
        <w:rPr>
          <w:lang w:val="en-IN"/>
        </w:rPr>
        <w:t>textarea</w:t>
      </w:r>
      <w:proofErr w:type="spellEnd"/>
      <w:r w:rsidRPr="00887B87">
        <w:rPr>
          <w:lang w:val="en-IN"/>
        </w:rPr>
        <w:t>&gt;</w:t>
      </w:r>
    </w:p>
    <w:p w14:paraId="71C750D0" w14:textId="77777777" w:rsidR="00887B87" w:rsidRPr="00887B87" w:rsidRDefault="00887B87" w:rsidP="00887B87">
      <w:pPr>
        <w:pStyle w:val="ListParagraph"/>
        <w:numPr>
          <w:ilvl w:val="0"/>
          <w:numId w:val="18"/>
        </w:numPr>
        <w:rPr>
          <w:lang w:val="en-IN"/>
        </w:rPr>
      </w:pPr>
      <w:r w:rsidRPr="00887B87">
        <w:rPr>
          <w:lang w:val="en-IN"/>
        </w:rPr>
        <w:t>&lt;select&gt;</w:t>
      </w:r>
    </w:p>
    <w:p w14:paraId="67473874" w14:textId="4DBD898D" w:rsidR="00426863" w:rsidRPr="00426863" w:rsidRDefault="0088465A" w:rsidP="00426863">
      <w:pPr>
        <w:pStyle w:val="ListParagraph"/>
        <w:numPr>
          <w:ilvl w:val="0"/>
          <w:numId w:val="18"/>
        </w:numPr>
      </w:pPr>
      <w:r w:rsidRPr="0088465A">
        <w:t>Main Purpose</w:t>
      </w:r>
      <w:r>
        <w:t>:</w:t>
      </w:r>
      <w:r>
        <w:br/>
      </w:r>
      <w:r w:rsidR="00426863" w:rsidRPr="00426863">
        <w:t xml:space="preserve">  Describes the input field</w:t>
      </w:r>
    </w:p>
    <w:p w14:paraId="324DA91C" w14:textId="56D8F878" w:rsidR="00426863" w:rsidRPr="00426863" w:rsidRDefault="00426863" w:rsidP="00426863">
      <w:pPr>
        <w:pStyle w:val="ListParagraph"/>
        <w:rPr>
          <w:lang w:val="en-IN"/>
        </w:rPr>
      </w:pPr>
      <w:r>
        <w:rPr>
          <w:lang w:val="en-IN"/>
        </w:rPr>
        <w:t xml:space="preserve">  </w:t>
      </w:r>
      <w:r w:rsidRPr="00426863">
        <w:rPr>
          <w:lang w:val="en-IN"/>
        </w:rPr>
        <w:t>Connects text to a specific form control</w:t>
      </w:r>
    </w:p>
    <w:p w14:paraId="685D7162" w14:textId="338775FD" w:rsidR="00426863" w:rsidRDefault="00426863" w:rsidP="00426863">
      <w:pPr>
        <w:pStyle w:val="ListParagraph"/>
        <w:rPr>
          <w:lang w:val="en-IN"/>
        </w:rPr>
      </w:pPr>
      <w:r w:rsidRPr="00426863">
        <w:rPr>
          <w:lang w:val="en-IN"/>
        </w:rPr>
        <w:t xml:space="preserve">  Makes forms easier to use and more accessible</w:t>
      </w:r>
    </w:p>
    <w:p w14:paraId="17FE3CBD" w14:textId="212B3568" w:rsidR="00B46F56" w:rsidRPr="00F468A2" w:rsidRDefault="00B46F56" w:rsidP="00B46F56">
      <w:pPr>
        <w:pStyle w:val="ListParagraph"/>
        <w:numPr>
          <w:ilvl w:val="0"/>
          <w:numId w:val="18"/>
        </w:numPr>
        <w:rPr>
          <w:lang w:val="en-IN"/>
        </w:rPr>
      </w:pPr>
      <w:r w:rsidRPr="00B46F56">
        <w:t>The &lt;label&gt; element is extremely important for accessibility, especially for users who rely on assistive technologies</w:t>
      </w:r>
    </w:p>
    <w:p w14:paraId="797D076E" w14:textId="77777777" w:rsidR="00F468A2" w:rsidRPr="00B46F56" w:rsidRDefault="00F468A2" w:rsidP="00F468A2">
      <w:pPr>
        <w:pStyle w:val="ListParagraph"/>
        <w:rPr>
          <w:lang w:val="en-IN"/>
        </w:rPr>
      </w:pPr>
    </w:p>
    <w:p w14:paraId="40445F78" w14:textId="77777777" w:rsidR="00F468A2" w:rsidRPr="00B46F56" w:rsidRDefault="00F468A2" w:rsidP="00B46F56">
      <w:pPr>
        <w:pStyle w:val="ListParagraph"/>
        <w:rPr>
          <w:lang w:val="en-IN"/>
        </w:rPr>
      </w:pPr>
    </w:p>
    <w:p w14:paraId="7B6410FF" w14:textId="4684EE67" w:rsidR="00B46F56" w:rsidRPr="00F468A2" w:rsidRDefault="00F468A2" w:rsidP="007B7120">
      <w:pPr>
        <w:pStyle w:val="ListParagraph"/>
        <w:numPr>
          <w:ilvl w:val="0"/>
          <w:numId w:val="13"/>
        </w:numPr>
        <w:jc w:val="center"/>
        <w:rPr>
          <w:lang w:val="en-IN"/>
        </w:rPr>
      </w:pPr>
      <w:r w:rsidRPr="00F468A2">
        <w:t>HTML Tables</w:t>
      </w:r>
    </w:p>
    <w:p w14:paraId="25EED894" w14:textId="77777777" w:rsidR="00F468A2" w:rsidRPr="00F468A2" w:rsidRDefault="00F468A2" w:rsidP="00F468A2">
      <w:pPr>
        <w:pStyle w:val="ListParagraph"/>
        <w:ind w:left="1440"/>
        <w:rPr>
          <w:lang w:val="en-IN"/>
        </w:rPr>
      </w:pPr>
    </w:p>
    <w:p w14:paraId="36091B4C" w14:textId="0911E71E" w:rsidR="00F468A2" w:rsidRDefault="003960F7" w:rsidP="003960F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960F7">
        <w:rPr>
          <w:rFonts w:ascii="Times New Roman" w:eastAsia="Times New Roman" w:hAnsi="Times New Roman" w:cs="Times New Roman"/>
          <w:lang w:val="en-IN" w:eastAsia="en-IN"/>
        </w:rPr>
        <w:t xml:space="preserve">Explain the structure of an HTML table and the purpose of each of the following elements: </w:t>
      </w:r>
      <w:r w:rsidR="00473972">
        <w:rPr>
          <w:rFonts w:ascii="Times New Roman" w:eastAsia="Times New Roman" w:hAnsi="Times New Roman" w:cs="Times New Roman"/>
          <w:lang w:val="en-IN" w:eastAsia="en-IN"/>
        </w:rPr>
        <w:t>&lt;table</w:t>
      </w:r>
      <w:r w:rsidR="006C1F93">
        <w:rPr>
          <w:rFonts w:ascii="Times New Roman" w:eastAsia="Times New Roman" w:hAnsi="Times New Roman" w:cs="Times New Roman"/>
          <w:lang w:val="en-IN" w:eastAsia="en-IN"/>
        </w:rPr>
        <w:t>&gt;, &lt;</w:t>
      </w:r>
      <w:r w:rsidR="00473972">
        <w:rPr>
          <w:rFonts w:ascii="Times New Roman" w:eastAsia="Times New Roman" w:hAnsi="Times New Roman" w:cs="Times New Roman"/>
          <w:lang w:val="en-IN" w:eastAsia="en-IN"/>
        </w:rPr>
        <w:t>tr</w:t>
      </w:r>
      <w:r w:rsidR="006C1F93">
        <w:rPr>
          <w:rFonts w:ascii="Times New Roman" w:eastAsia="Times New Roman" w:hAnsi="Times New Roman" w:cs="Times New Roman"/>
          <w:lang w:val="en-IN" w:eastAsia="en-IN"/>
        </w:rPr>
        <w:t>&gt;, &lt;</w:t>
      </w:r>
      <w:proofErr w:type="spellStart"/>
      <w:r w:rsidR="005A085C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="006C1F93">
        <w:rPr>
          <w:rFonts w:ascii="Times New Roman" w:eastAsia="Times New Roman" w:hAnsi="Times New Roman" w:cs="Times New Roman"/>
          <w:lang w:val="en-IN" w:eastAsia="en-IN"/>
        </w:rPr>
        <w:t>&gt;, &lt;</w:t>
      </w:r>
      <w:r w:rsidR="005A085C">
        <w:rPr>
          <w:rFonts w:ascii="Times New Roman" w:eastAsia="Times New Roman" w:hAnsi="Times New Roman" w:cs="Times New Roman"/>
          <w:lang w:val="en-IN" w:eastAsia="en-IN"/>
        </w:rPr>
        <w:t>td</w:t>
      </w:r>
      <w:r w:rsidR="006C1F93">
        <w:rPr>
          <w:rFonts w:ascii="Times New Roman" w:eastAsia="Times New Roman" w:hAnsi="Times New Roman" w:cs="Times New Roman"/>
          <w:lang w:val="en-IN" w:eastAsia="en-IN"/>
        </w:rPr>
        <w:t>&gt;, and</w:t>
      </w:r>
      <w:r w:rsidR="005A085C">
        <w:rPr>
          <w:rFonts w:ascii="Times New Roman" w:eastAsia="Times New Roman" w:hAnsi="Times New Roman" w:cs="Times New Roman"/>
          <w:lang w:val="en-IN" w:eastAsia="en-IN"/>
        </w:rPr>
        <w:t>&lt;</w:t>
      </w:r>
      <w:proofErr w:type="spellStart"/>
      <w:r w:rsidR="005A085C">
        <w:rPr>
          <w:rFonts w:ascii="Times New Roman" w:eastAsia="Times New Roman" w:hAnsi="Times New Roman" w:cs="Times New Roman"/>
          <w:lang w:val="en-IN" w:eastAsia="en-IN"/>
        </w:rPr>
        <w:t>thead</w:t>
      </w:r>
      <w:proofErr w:type="spellEnd"/>
      <w:r w:rsidR="005A085C">
        <w:rPr>
          <w:rFonts w:ascii="Times New Roman" w:eastAsia="Times New Roman" w:hAnsi="Times New Roman" w:cs="Times New Roman"/>
          <w:lang w:val="en-IN" w:eastAsia="en-IN"/>
        </w:rPr>
        <w:t>&gt;.</w:t>
      </w:r>
    </w:p>
    <w:p w14:paraId="106C9352" w14:textId="77777777" w:rsidR="003460F3" w:rsidRPr="003460F3" w:rsidRDefault="003460F3" w:rsidP="003460F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>&lt;table&gt;</w:t>
      </w:r>
    </w:p>
    <w:p w14:paraId="305C64AE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thead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</w:t>
      </w:r>
    </w:p>
    <w:p w14:paraId="638F25A9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&lt;tr&gt;</w:t>
      </w:r>
    </w:p>
    <w:p w14:paraId="05A4C0AB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  &lt;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&gt;Name&lt;/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</w:t>
      </w:r>
    </w:p>
    <w:p w14:paraId="1C800A15" w14:textId="00F494A1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 &lt;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&gt;Age&lt;/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</w:t>
      </w:r>
    </w:p>
    <w:p w14:paraId="770F96AD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  &lt;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&gt;City&lt;/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</w:t>
      </w:r>
    </w:p>
    <w:p w14:paraId="2C145CE4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&lt;/tr&gt;</w:t>
      </w:r>
    </w:p>
    <w:p w14:paraId="243C5BFD" w14:textId="77777777" w:rsidR="003460F3" w:rsidRPr="003460F3" w:rsidRDefault="003460F3" w:rsidP="003460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&lt;/</w:t>
      </w:r>
      <w:proofErr w:type="spellStart"/>
      <w:r w:rsidRPr="003460F3">
        <w:rPr>
          <w:rFonts w:ascii="Times New Roman" w:eastAsia="Times New Roman" w:hAnsi="Times New Roman" w:cs="Times New Roman"/>
          <w:lang w:val="en-IN" w:eastAsia="en-IN"/>
        </w:rPr>
        <w:t>thead</w:t>
      </w:r>
      <w:proofErr w:type="spellEnd"/>
      <w:r w:rsidRPr="003460F3">
        <w:rPr>
          <w:rFonts w:ascii="Times New Roman" w:eastAsia="Times New Roman" w:hAnsi="Times New Roman" w:cs="Times New Roman"/>
          <w:lang w:val="en-IN" w:eastAsia="en-IN"/>
        </w:rPr>
        <w:t>&gt;</w:t>
      </w:r>
    </w:p>
    <w:p w14:paraId="3AA1C57D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&lt;tr&gt;</w:t>
      </w:r>
    </w:p>
    <w:p w14:paraId="6B22184F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&lt;td&gt;Alice&lt;/td&gt;</w:t>
      </w:r>
    </w:p>
    <w:p w14:paraId="160B8EFB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&lt;td&gt;25&lt;/td&gt;</w:t>
      </w:r>
    </w:p>
    <w:p w14:paraId="5478E576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&lt;td&gt;New York&lt;/td&gt;</w:t>
      </w:r>
    </w:p>
    <w:p w14:paraId="3D07B523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&lt;/tr&gt;</w:t>
      </w:r>
    </w:p>
    <w:p w14:paraId="6BBCCE50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&lt;tr&gt;</w:t>
      </w:r>
    </w:p>
    <w:p w14:paraId="4543C1A8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&lt;td&gt;Bob&lt;/td&gt;</w:t>
      </w:r>
    </w:p>
    <w:p w14:paraId="536927C4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&lt;td&gt;30&lt;/td&gt;</w:t>
      </w:r>
    </w:p>
    <w:p w14:paraId="04276CF6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  &lt;td&gt;London&lt;/td&gt;</w:t>
      </w:r>
    </w:p>
    <w:p w14:paraId="778BDC46" w14:textId="77777777" w:rsidR="003460F3" w:rsidRPr="003460F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 xml:space="preserve">  &lt;/tr&gt;</w:t>
      </w:r>
    </w:p>
    <w:p w14:paraId="3DA075DE" w14:textId="4B8E7180" w:rsidR="006C1F93" w:rsidRDefault="003460F3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460F3">
        <w:rPr>
          <w:rFonts w:ascii="Times New Roman" w:eastAsia="Times New Roman" w:hAnsi="Times New Roman" w:cs="Times New Roman"/>
          <w:lang w:val="en-IN" w:eastAsia="en-IN"/>
        </w:rPr>
        <w:t>&lt;/table&gt;</w:t>
      </w:r>
    </w:p>
    <w:p w14:paraId="71E3C3F4" w14:textId="77777777" w:rsidR="00C85A64" w:rsidRDefault="00C85A64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</w:p>
    <w:p w14:paraId="66A7633B" w14:textId="77777777" w:rsidR="00C85A64" w:rsidRDefault="00C85A64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</w:p>
    <w:p w14:paraId="43261B21" w14:textId="77777777" w:rsidR="00C85A64" w:rsidRDefault="00C85A64" w:rsidP="003460F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</w:p>
    <w:tbl>
      <w:tblPr>
        <w:tblpPr w:leftFromText="180" w:rightFromText="180" w:vertAnchor="page" w:horzAnchor="page" w:tblpX="3301" w:tblpY="134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928"/>
      </w:tblGrid>
      <w:tr w:rsidR="00C85A64" w:rsidRPr="004930F0" w14:paraId="24BE5F59" w14:textId="77777777" w:rsidTr="00C85A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269C1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56200075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Purpose</w:t>
            </w:r>
          </w:p>
        </w:tc>
      </w:tr>
      <w:tr w:rsidR="00C85A64" w:rsidRPr="004930F0" w14:paraId="75555F35" w14:textId="77777777" w:rsidTr="00C85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A0D1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1A923058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Wraps the entire table</w:t>
            </w:r>
          </w:p>
        </w:tc>
      </w:tr>
      <w:tr w:rsidR="00C85A64" w:rsidRPr="004930F0" w14:paraId="6ECEFC87" w14:textId="77777777" w:rsidTr="00C85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59C8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11AB2C4B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Creates a row</w:t>
            </w:r>
          </w:p>
        </w:tc>
      </w:tr>
      <w:tr w:rsidR="00C85A64" w:rsidRPr="004930F0" w14:paraId="298C5DDF" w14:textId="77777777" w:rsidTr="00C85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CB98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&lt;</w:t>
            </w:r>
            <w:proofErr w:type="spellStart"/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th</w:t>
            </w:r>
            <w:proofErr w:type="spellEnd"/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A214622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Creates a header cell</w:t>
            </w:r>
          </w:p>
        </w:tc>
      </w:tr>
      <w:tr w:rsidR="00C85A64" w:rsidRPr="004930F0" w14:paraId="7F36AE45" w14:textId="77777777" w:rsidTr="00C85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ED7C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77186DBC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Creates a data cell</w:t>
            </w:r>
          </w:p>
        </w:tc>
      </w:tr>
      <w:tr w:rsidR="00C85A64" w:rsidRPr="004930F0" w14:paraId="54EB4214" w14:textId="77777777" w:rsidTr="00C85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7956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&lt;</w:t>
            </w:r>
            <w:proofErr w:type="spellStart"/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thead</w:t>
            </w:r>
            <w:proofErr w:type="spellEnd"/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8E3C436" w14:textId="77777777" w:rsidR="00C85A64" w:rsidRPr="004930F0" w:rsidRDefault="00C85A64" w:rsidP="00C85A64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4930F0">
              <w:rPr>
                <w:rFonts w:ascii="Times New Roman" w:eastAsia="Times New Roman" w:hAnsi="Times New Roman" w:cs="Times New Roman"/>
                <w:lang w:val="en-IN" w:eastAsia="en-IN"/>
              </w:rPr>
              <w:t>Groups header rows</w:t>
            </w:r>
          </w:p>
        </w:tc>
      </w:tr>
    </w:tbl>
    <w:p w14:paraId="7CCEE790" w14:textId="77777777" w:rsidR="00C85A64" w:rsidRPr="00C85A64" w:rsidRDefault="00C85A64" w:rsidP="00C85A6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0ED231A1" w14:textId="77777777" w:rsidR="003460F3" w:rsidRPr="003460F3" w:rsidRDefault="003460F3" w:rsidP="004930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0A2EE7AB" w14:textId="63D3B11D" w:rsidR="00887B87" w:rsidRDefault="00887B87" w:rsidP="00426863">
      <w:pPr>
        <w:pStyle w:val="ListParagraph"/>
        <w:rPr>
          <w:lang w:val="en-IN"/>
        </w:rPr>
      </w:pPr>
    </w:p>
    <w:p w14:paraId="04EEC961" w14:textId="77777777" w:rsidR="00BF26F2" w:rsidRDefault="00BF26F2" w:rsidP="00426863">
      <w:pPr>
        <w:pStyle w:val="ListParagraph"/>
        <w:rPr>
          <w:lang w:val="en-IN"/>
        </w:rPr>
      </w:pPr>
    </w:p>
    <w:p w14:paraId="21C1650A" w14:textId="77777777" w:rsidR="00BF26F2" w:rsidRDefault="00BF26F2" w:rsidP="00426863">
      <w:pPr>
        <w:pStyle w:val="ListParagraph"/>
        <w:rPr>
          <w:lang w:val="en-IN"/>
        </w:rPr>
      </w:pPr>
    </w:p>
    <w:p w14:paraId="31C40ED9" w14:textId="77777777" w:rsidR="00BF26F2" w:rsidRDefault="00BF26F2" w:rsidP="00426863">
      <w:pPr>
        <w:pStyle w:val="ListParagraph"/>
        <w:rPr>
          <w:lang w:val="en-IN"/>
        </w:rPr>
      </w:pPr>
    </w:p>
    <w:p w14:paraId="797BE06C" w14:textId="77777777" w:rsidR="00BF26F2" w:rsidRDefault="00BF26F2" w:rsidP="00426863">
      <w:pPr>
        <w:pStyle w:val="ListParagraph"/>
        <w:rPr>
          <w:lang w:val="en-IN"/>
        </w:rPr>
      </w:pPr>
    </w:p>
    <w:p w14:paraId="3DA58C45" w14:textId="77777777" w:rsidR="00BF26F2" w:rsidRDefault="00BF26F2" w:rsidP="00426863">
      <w:pPr>
        <w:pStyle w:val="ListParagraph"/>
        <w:rPr>
          <w:lang w:val="en-IN"/>
        </w:rPr>
      </w:pPr>
    </w:p>
    <w:p w14:paraId="7521A853" w14:textId="77777777" w:rsidR="00BF26F2" w:rsidRDefault="00BF26F2" w:rsidP="00426863">
      <w:pPr>
        <w:pStyle w:val="ListParagraph"/>
        <w:rPr>
          <w:lang w:val="en-IN"/>
        </w:rPr>
      </w:pPr>
    </w:p>
    <w:p w14:paraId="5FF7890D" w14:textId="77777777" w:rsidR="00BF26F2" w:rsidRDefault="00BF26F2" w:rsidP="00426863">
      <w:pPr>
        <w:pStyle w:val="ListParagraph"/>
        <w:rPr>
          <w:lang w:val="en-IN"/>
        </w:rPr>
      </w:pPr>
    </w:p>
    <w:p w14:paraId="753E10F8" w14:textId="77777777" w:rsidR="00BF26F2" w:rsidRDefault="00BF26F2" w:rsidP="00426863">
      <w:pPr>
        <w:pStyle w:val="ListParagraph"/>
        <w:rPr>
          <w:lang w:val="en-IN"/>
        </w:rPr>
      </w:pPr>
    </w:p>
    <w:p w14:paraId="4F840163" w14:textId="77777777" w:rsidR="004F4A79" w:rsidRDefault="004F4A79" w:rsidP="00426863">
      <w:pPr>
        <w:pStyle w:val="ListParagraph"/>
        <w:rPr>
          <w:lang w:val="en-IN"/>
        </w:rPr>
      </w:pPr>
    </w:p>
    <w:p w14:paraId="161729FC" w14:textId="77777777" w:rsidR="004F4A79" w:rsidRDefault="004F4A79" w:rsidP="00426863">
      <w:pPr>
        <w:pStyle w:val="ListParagraph"/>
        <w:rPr>
          <w:lang w:val="en-IN"/>
        </w:rPr>
      </w:pPr>
    </w:p>
    <w:p w14:paraId="6EB433B5" w14:textId="77777777" w:rsidR="00BF26F2" w:rsidRDefault="00BF26F2" w:rsidP="00426863">
      <w:pPr>
        <w:pStyle w:val="ListParagraph"/>
        <w:rPr>
          <w:lang w:val="en-IN"/>
        </w:rPr>
      </w:pPr>
    </w:p>
    <w:p w14:paraId="6FA734FE" w14:textId="473DBD4F" w:rsidR="00BF26F2" w:rsidRPr="004F4A79" w:rsidRDefault="004F4A79" w:rsidP="00BF26F2">
      <w:pPr>
        <w:pStyle w:val="ListParagraph"/>
        <w:numPr>
          <w:ilvl w:val="0"/>
          <w:numId w:val="5"/>
        </w:numPr>
        <w:rPr>
          <w:lang w:val="en-IN"/>
        </w:rPr>
      </w:pPr>
      <w:r w:rsidRPr="004F4A79">
        <w:t xml:space="preserve">What is the difference between </w:t>
      </w:r>
      <w:proofErr w:type="spellStart"/>
      <w:r w:rsidRPr="004F4A79">
        <w:t>colspan</w:t>
      </w:r>
      <w:proofErr w:type="spellEnd"/>
      <w:r w:rsidRPr="004F4A79">
        <w:t xml:space="preserve"> and </w:t>
      </w:r>
      <w:proofErr w:type="spellStart"/>
      <w:r w:rsidRPr="004F4A79">
        <w:t>rowspan</w:t>
      </w:r>
      <w:proofErr w:type="spellEnd"/>
      <w:r w:rsidRPr="004F4A79">
        <w:t xml:space="preserve"> in tables? Provide examples.</w:t>
      </w:r>
    </w:p>
    <w:tbl>
      <w:tblPr>
        <w:tblpPr w:leftFromText="180" w:rightFromText="180" w:vertAnchor="page" w:horzAnchor="page" w:tblpX="2209" w:tblpY="621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107"/>
        <w:gridCol w:w="2581"/>
      </w:tblGrid>
      <w:tr w:rsidR="004D05ED" w:rsidRPr="004D05ED" w14:paraId="13E52FC9" w14:textId="77777777" w:rsidTr="004D0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3705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en-IN"/>
              </w:rPr>
            </w:pPr>
            <w:r w:rsidRPr="004D05ED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E17890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en-IN"/>
              </w:rPr>
            </w:pPr>
            <w:proofErr w:type="spellStart"/>
            <w:r w:rsidRPr="004D05ED">
              <w:rPr>
                <w:b/>
                <w:bCs/>
                <w:lang w:val="en-IN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AD334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en-IN"/>
              </w:rPr>
            </w:pPr>
            <w:proofErr w:type="spellStart"/>
            <w:r w:rsidRPr="004D05ED">
              <w:rPr>
                <w:b/>
                <w:bCs/>
                <w:lang w:val="en-IN"/>
              </w:rPr>
              <w:t>rowspan</w:t>
            </w:r>
            <w:proofErr w:type="spellEnd"/>
          </w:p>
        </w:tc>
      </w:tr>
      <w:tr w:rsidR="004D05ED" w:rsidRPr="004D05ED" w14:paraId="548592BB" w14:textId="77777777" w:rsidTr="004D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E6D8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8B2C87B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3DC1F29F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Vertical</w:t>
            </w:r>
          </w:p>
        </w:tc>
      </w:tr>
      <w:tr w:rsidR="004D05ED" w:rsidRPr="004D05ED" w14:paraId="62CD5A83" w14:textId="77777777" w:rsidTr="004D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E907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Merges</w:t>
            </w:r>
          </w:p>
        </w:tc>
        <w:tc>
          <w:tcPr>
            <w:tcW w:w="0" w:type="auto"/>
            <w:vAlign w:val="center"/>
            <w:hideMark/>
          </w:tcPr>
          <w:p w14:paraId="71AA63E4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0C7246E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Rows</w:t>
            </w:r>
          </w:p>
        </w:tc>
      </w:tr>
      <w:tr w:rsidR="004D05ED" w:rsidRPr="004D05ED" w14:paraId="7F906AA7" w14:textId="77777777" w:rsidTr="004D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4986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Layout Impact</w:t>
            </w:r>
          </w:p>
        </w:tc>
        <w:tc>
          <w:tcPr>
            <w:tcW w:w="0" w:type="auto"/>
            <w:vAlign w:val="center"/>
            <w:hideMark/>
          </w:tcPr>
          <w:p w14:paraId="210F9623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Widens a cell</w:t>
            </w:r>
          </w:p>
        </w:tc>
        <w:tc>
          <w:tcPr>
            <w:tcW w:w="0" w:type="auto"/>
            <w:vAlign w:val="center"/>
            <w:hideMark/>
          </w:tcPr>
          <w:p w14:paraId="6DFF8B50" w14:textId="77777777" w:rsidR="004D05ED" w:rsidRPr="004D05ED" w:rsidRDefault="004D05ED" w:rsidP="004D05ED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4D05ED">
              <w:rPr>
                <w:lang w:val="en-IN"/>
              </w:rPr>
              <w:t>Makes a cell taller</w:t>
            </w:r>
          </w:p>
        </w:tc>
      </w:tr>
    </w:tbl>
    <w:p w14:paraId="69ADC913" w14:textId="77777777" w:rsidR="004D05ED" w:rsidRPr="004D05ED" w:rsidRDefault="004D05ED" w:rsidP="004D05ED">
      <w:pPr>
        <w:pStyle w:val="ListParagraph"/>
        <w:numPr>
          <w:ilvl w:val="0"/>
          <w:numId w:val="20"/>
        </w:numPr>
        <w:rPr>
          <w:lang w:val="en-IN"/>
        </w:rPr>
      </w:pPr>
    </w:p>
    <w:p w14:paraId="1AB055F2" w14:textId="77777777" w:rsidR="004D05ED" w:rsidRDefault="004D05ED" w:rsidP="004D05ED">
      <w:pPr>
        <w:rPr>
          <w:lang w:val="en-IN"/>
        </w:rPr>
      </w:pPr>
    </w:p>
    <w:p w14:paraId="5027B5F7" w14:textId="77777777" w:rsidR="004D05ED" w:rsidRDefault="004D05ED" w:rsidP="004D05ED">
      <w:pPr>
        <w:rPr>
          <w:lang w:val="en-IN"/>
        </w:rPr>
      </w:pPr>
    </w:p>
    <w:p w14:paraId="2BF92E70" w14:textId="77777777" w:rsidR="004D05ED" w:rsidRDefault="004D05ED" w:rsidP="004D05ED">
      <w:pPr>
        <w:rPr>
          <w:lang w:val="en-IN"/>
        </w:rPr>
      </w:pPr>
    </w:p>
    <w:p w14:paraId="2ABFC263" w14:textId="77777777" w:rsidR="004D05ED" w:rsidRDefault="004D05ED" w:rsidP="004D05ED">
      <w:pPr>
        <w:rPr>
          <w:lang w:val="en-IN"/>
        </w:rPr>
      </w:pPr>
    </w:p>
    <w:p w14:paraId="714E11E2" w14:textId="77777777" w:rsidR="004D05ED" w:rsidRDefault="004D05ED" w:rsidP="004D05ED">
      <w:pPr>
        <w:rPr>
          <w:lang w:val="en-IN"/>
        </w:rPr>
      </w:pPr>
    </w:p>
    <w:p w14:paraId="464E0B99" w14:textId="0763A5D1" w:rsidR="004D05ED" w:rsidRDefault="004D05ED" w:rsidP="00BA6A6B">
      <w:pPr>
        <w:rPr>
          <w:lang w:val="en-IN"/>
        </w:rPr>
      </w:pPr>
    </w:p>
    <w:p w14:paraId="5065CA83" w14:textId="2E9A3AAE" w:rsidR="00BA6A6B" w:rsidRDefault="00ED4311" w:rsidP="00BA6A6B">
      <w:pPr>
        <w:pStyle w:val="ListParagraph"/>
        <w:numPr>
          <w:ilvl w:val="0"/>
          <w:numId w:val="22"/>
        </w:numPr>
        <w:rPr>
          <w:lang w:val="en-IN"/>
        </w:rPr>
      </w:pPr>
      <w:proofErr w:type="spellStart"/>
      <w:r>
        <w:rPr>
          <w:lang w:val="en-IN"/>
        </w:rPr>
        <w:t>Colspan</w:t>
      </w:r>
      <w:proofErr w:type="spellEnd"/>
      <w:r>
        <w:rPr>
          <w:lang w:val="en-IN"/>
        </w:rPr>
        <w:t xml:space="preserve"> Example:</w:t>
      </w:r>
    </w:p>
    <w:p w14:paraId="71896052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>&lt;table border="1"&gt;</w:t>
      </w:r>
    </w:p>
    <w:p w14:paraId="3E411191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&lt;tr&gt;</w:t>
      </w:r>
    </w:p>
    <w:p w14:paraId="614BB12E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  &lt;</w:t>
      </w:r>
      <w:proofErr w:type="spellStart"/>
      <w:r w:rsidRPr="00ED4311">
        <w:rPr>
          <w:lang w:val="en-IN"/>
        </w:rPr>
        <w:t>th</w:t>
      </w:r>
      <w:proofErr w:type="spellEnd"/>
      <w:r w:rsidRPr="00ED4311">
        <w:rPr>
          <w:lang w:val="en-IN"/>
        </w:rPr>
        <w:t xml:space="preserve"> </w:t>
      </w:r>
      <w:proofErr w:type="spellStart"/>
      <w:r w:rsidRPr="00ED4311">
        <w:rPr>
          <w:lang w:val="en-IN"/>
        </w:rPr>
        <w:t>colspan</w:t>
      </w:r>
      <w:proofErr w:type="spellEnd"/>
      <w:r w:rsidRPr="00ED4311">
        <w:rPr>
          <w:lang w:val="en-IN"/>
        </w:rPr>
        <w:t>="2"&gt;Student Info&lt;/</w:t>
      </w:r>
      <w:proofErr w:type="spellStart"/>
      <w:r w:rsidRPr="00ED4311">
        <w:rPr>
          <w:lang w:val="en-IN"/>
        </w:rPr>
        <w:t>th</w:t>
      </w:r>
      <w:proofErr w:type="spellEnd"/>
      <w:r w:rsidRPr="00ED4311">
        <w:rPr>
          <w:lang w:val="en-IN"/>
        </w:rPr>
        <w:t>&gt;</w:t>
      </w:r>
    </w:p>
    <w:p w14:paraId="2FD912D2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&lt;/tr&gt;</w:t>
      </w:r>
    </w:p>
    <w:p w14:paraId="35B3C55A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&lt;tr&gt;</w:t>
      </w:r>
    </w:p>
    <w:p w14:paraId="4CA6D6FA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  &lt;td&gt;Name&lt;/td&gt;</w:t>
      </w:r>
    </w:p>
    <w:p w14:paraId="37920106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  &lt;td&gt;Age&lt;/td&gt;</w:t>
      </w:r>
    </w:p>
    <w:p w14:paraId="773E129A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&lt;/tr&gt;</w:t>
      </w:r>
    </w:p>
    <w:p w14:paraId="235C8C77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&lt;tr&gt;</w:t>
      </w:r>
    </w:p>
    <w:p w14:paraId="30858813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  &lt;td&gt;Alice&lt;/td&gt;</w:t>
      </w:r>
    </w:p>
    <w:p w14:paraId="0DC20863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  &lt;td&gt;22&lt;/td&gt;</w:t>
      </w:r>
    </w:p>
    <w:p w14:paraId="67C87C61" w14:textId="77777777" w:rsidR="00ED4311" w:rsidRP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 xml:space="preserve">  &lt;/tr&gt;</w:t>
      </w:r>
    </w:p>
    <w:p w14:paraId="7910E9FA" w14:textId="11587AD8" w:rsidR="00ED4311" w:rsidRDefault="00ED4311" w:rsidP="00ED4311">
      <w:pPr>
        <w:pStyle w:val="ListParagraph"/>
        <w:rPr>
          <w:lang w:val="en-IN"/>
        </w:rPr>
      </w:pPr>
      <w:r w:rsidRPr="00ED4311">
        <w:rPr>
          <w:lang w:val="en-IN"/>
        </w:rPr>
        <w:t>&lt;/table&gt;</w:t>
      </w:r>
    </w:p>
    <w:p w14:paraId="3BC2660C" w14:textId="77777777" w:rsidR="00ED4311" w:rsidRDefault="00ED4311" w:rsidP="00ED4311">
      <w:pPr>
        <w:pStyle w:val="ListParagraph"/>
        <w:rPr>
          <w:lang w:val="en-IN"/>
        </w:rPr>
      </w:pPr>
    </w:p>
    <w:p w14:paraId="6700C59A" w14:textId="77777777" w:rsidR="00007206" w:rsidRDefault="008157BD" w:rsidP="008157BD">
      <w:pPr>
        <w:pStyle w:val="ListParagraph"/>
        <w:numPr>
          <w:ilvl w:val="0"/>
          <w:numId w:val="22"/>
        </w:numPr>
        <w:rPr>
          <w:lang w:val="en-IN"/>
        </w:rPr>
      </w:pPr>
      <w:proofErr w:type="spellStart"/>
      <w:r>
        <w:rPr>
          <w:lang w:val="en-IN"/>
        </w:rPr>
        <w:t>Rowspan</w:t>
      </w:r>
      <w:proofErr w:type="spellEnd"/>
      <w:r>
        <w:rPr>
          <w:lang w:val="en-IN"/>
        </w:rPr>
        <w:t xml:space="preserve"> Example:</w:t>
      </w:r>
    </w:p>
    <w:p w14:paraId="2837B889" w14:textId="11723FA8" w:rsidR="008157BD" w:rsidRPr="008157BD" w:rsidRDefault="008157BD" w:rsidP="00007206">
      <w:pPr>
        <w:pStyle w:val="ListParagraph"/>
        <w:rPr>
          <w:lang w:val="en-IN"/>
        </w:rPr>
      </w:pPr>
      <w:r>
        <w:rPr>
          <w:lang w:val="en-IN"/>
        </w:rPr>
        <w:br/>
      </w:r>
      <w:r w:rsidRPr="008157BD">
        <w:rPr>
          <w:lang w:val="en-IN"/>
        </w:rPr>
        <w:t>&lt;table border="1"&gt;</w:t>
      </w:r>
    </w:p>
    <w:p w14:paraId="7CAF2EF7" w14:textId="45746104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</w:t>
      </w:r>
      <w:r>
        <w:rPr>
          <w:lang w:val="en-IN"/>
        </w:rPr>
        <w:t xml:space="preserve">     </w:t>
      </w:r>
      <w:r w:rsidRPr="008157BD">
        <w:rPr>
          <w:lang w:val="en-IN"/>
        </w:rPr>
        <w:t>&lt;tr&gt;</w:t>
      </w:r>
    </w:p>
    <w:p w14:paraId="67A9B9B5" w14:textId="3D53C393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lastRenderedPageBreak/>
        <w:t xml:space="preserve">   &lt;</w:t>
      </w:r>
      <w:proofErr w:type="spellStart"/>
      <w:r w:rsidRPr="008157BD">
        <w:rPr>
          <w:lang w:val="en-IN"/>
        </w:rPr>
        <w:t>th</w:t>
      </w:r>
      <w:proofErr w:type="spellEnd"/>
      <w:r w:rsidRPr="008157BD">
        <w:rPr>
          <w:lang w:val="en-IN"/>
        </w:rPr>
        <w:t>&gt;Name&lt;/</w:t>
      </w:r>
      <w:proofErr w:type="spellStart"/>
      <w:r w:rsidRPr="008157BD">
        <w:rPr>
          <w:lang w:val="en-IN"/>
        </w:rPr>
        <w:t>th</w:t>
      </w:r>
      <w:proofErr w:type="spellEnd"/>
      <w:r w:rsidRPr="008157BD">
        <w:rPr>
          <w:lang w:val="en-IN"/>
        </w:rPr>
        <w:t>&gt;</w:t>
      </w:r>
    </w:p>
    <w:p w14:paraId="754637E2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  &lt;</w:t>
      </w:r>
      <w:proofErr w:type="spellStart"/>
      <w:r w:rsidRPr="008157BD">
        <w:rPr>
          <w:lang w:val="en-IN"/>
        </w:rPr>
        <w:t>th</w:t>
      </w:r>
      <w:proofErr w:type="spellEnd"/>
      <w:r w:rsidRPr="008157BD">
        <w:rPr>
          <w:lang w:val="en-IN"/>
        </w:rPr>
        <w:t>&gt;Subject&lt;/</w:t>
      </w:r>
      <w:proofErr w:type="spellStart"/>
      <w:r w:rsidRPr="008157BD">
        <w:rPr>
          <w:lang w:val="en-IN"/>
        </w:rPr>
        <w:t>th</w:t>
      </w:r>
      <w:proofErr w:type="spellEnd"/>
      <w:r w:rsidRPr="008157BD">
        <w:rPr>
          <w:lang w:val="en-IN"/>
        </w:rPr>
        <w:t>&gt;</w:t>
      </w:r>
    </w:p>
    <w:p w14:paraId="21DABEDB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&lt;/tr&gt;</w:t>
      </w:r>
    </w:p>
    <w:p w14:paraId="5FD8A4CF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&lt;tr&gt;</w:t>
      </w:r>
    </w:p>
    <w:p w14:paraId="15377D75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  &lt;td </w:t>
      </w:r>
      <w:proofErr w:type="spellStart"/>
      <w:r w:rsidRPr="008157BD">
        <w:rPr>
          <w:lang w:val="en-IN"/>
        </w:rPr>
        <w:t>rowspan</w:t>
      </w:r>
      <w:proofErr w:type="spellEnd"/>
      <w:r w:rsidRPr="008157BD">
        <w:rPr>
          <w:lang w:val="en-IN"/>
        </w:rPr>
        <w:t>="2"&gt;Alice&lt;/td&gt;</w:t>
      </w:r>
    </w:p>
    <w:p w14:paraId="0CD4A655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  &lt;td&gt;Math&lt;/td&gt;</w:t>
      </w:r>
    </w:p>
    <w:p w14:paraId="54FDC087" w14:textId="50EDE59B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&lt;/tr&gt;</w:t>
      </w:r>
    </w:p>
    <w:p w14:paraId="25CFD6FB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&lt;tr&gt;</w:t>
      </w:r>
    </w:p>
    <w:p w14:paraId="31773027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  &lt;td&gt;Science&lt;/td&gt;</w:t>
      </w:r>
    </w:p>
    <w:p w14:paraId="447F2142" w14:textId="77777777" w:rsidR="008157BD" w:rsidRPr="008157BD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 xml:space="preserve">  &lt;/tr&gt;</w:t>
      </w:r>
    </w:p>
    <w:p w14:paraId="1ABB3B71" w14:textId="5C2BB9B1" w:rsidR="00ED4311" w:rsidRDefault="008157BD" w:rsidP="00007206">
      <w:pPr>
        <w:ind w:left="360"/>
        <w:rPr>
          <w:lang w:val="en-IN"/>
        </w:rPr>
      </w:pPr>
      <w:r w:rsidRPr="008157BD">
        <w:rPr>
          <w:lang w:val="en-IN"/>
        </w:rPr>
        <w:t>&lt;/table&gt;</w:t>
      </w:r>
    </w:p>
    <w:p w14:paraId="5616710D" w14:textId="77777777" w:rsidR="00007206" w:rsidRDefault="00007206" w:rsidP="00007206">
      <w:pPr>
        <w:ind w:left="360"/>
        <w:rPr>
          <w:lang w:val="en-IN"/>
        </w:rPr>
      </w:pPr>
    </w:p>
    <w:p w14:paraId="3A3038CA" w14:textId="56570CF7" w:rsidR="004F1BFE" w:rsidRPr="00D633EA" w:rsidRDefault="004F1BFE" w:rsidP="00D633EA">
      <w:pPr>
        <w:pStyle w:val="ListParagraph"/>
        <w:numPr>
          <w:ilvl w:val="0"/>
          <w:numId w:val="5"/>
        </w:numPr>
        <w:rPr>
          <w:lang w:val="en-IN"/>
        </w:rPr>
      </w:pPr>
      <w:r w:rsidRPr="004F1BFE">
        <w:t>Why should tables be used sparingly for layout purposes? What is a better alternative?</w:t>
      </w:r>
    </w:p>
    <w:p w14:paraId="6A22ACFE" w14:textId="77777777" w:rsidR="00D633EA" w:rsidRDefault="00D633EA" w:rsidP="00D633EA">
      <w:pPr>
        <w:pStyle w:val="NormalWeb"/>
        <w:numPr>
          <w:ilvl w:val="0"/>
          <w:numId w:val="24"/>
        </w:numPr>
      </w:pPr>
      <w:r>
        <w:t xml:space="preserve">Tables were originally designed to display </w:t>
      </w:r>
      <w:r>
        <w:rPr>
          <w:rStyle w:val="Strong"/>
          <w:rFonts w:eastAsiaTheme="majorEastAsia"/>
        </w:rPr>
        <w:t>tabular data</w:t>
      </w:r>
      <w:r>
        <w:t xml:space="preserve"> (data arranged in rows and columns), not to control page layout. Using them for layout can cause several problems.</w:t>
      </w:r>
    </w:p>
    <w:p w14:paraId="1799708F" w14:textId="77777777" w:rsidR="00D31606" w:rsidRDefault="00D31606" w:rsidP="00D31606">
      <w:pPr>
        <w:pStyle w:val="NormalWeb"/>
        <w:ind w:left="720"/>
      </w:pPr>
    </w:p>
    <w:p w14:paraId="3A72989B" w14:textId="77777777" w:rsidR="00D633EA" w:rsidRPr="00007206" w:rsidRDefault="00D633EA" w:rsidP="00D31606">
      <w:pPr>
        <w:pStyle w:val="ListParagraph"/>
        <w:numPr>
          <w:ilvl w:val="0"/>
          <w:numId w:val="24"/>
        </w:numPr>
        <w:rPr>
          <w:lang w:val="en-IN"/>
        </w:rPr>
      </w:pPr>
    </w:p>
    <w:tbl>
      <w:tblPr>
        <w:tblpPr w:leftFromText="180" w:rightFromText="180" w:vertAnchor="page" w:horzAnchor="page" w:tblpX="3193" w:tblpY="87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548"/>
      </w:tblGrid>
      <w:tr w:rsidR="00D31606" w:rsidRPr="00D31606" w14:paraId="4BA12311" w14:textId="77777777" w:rsidTr="00D31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DCE66" w14:textId="77777777" w:rsidR="00D31606" w:rsidRPr="00D31606" w:rsidRDefault="00D31606" w:rsidP="00D31606">
            <w:pPr>
              <w:ind w:left="360"/>
              <w:rPr>
                <w:b/>
                <w:bCs/>
                <w:lang w:val="en-IN"/>
              </w:rPr>
            </w:pPr>
            <w:r w:rsidRPr="00D31606">
              <w:rPr>
                <w:b/>
                <w:bCs/>
                <w:lang w:val="en-IN"/>
              </w:rPr>
              <w:t>Tables for Layout</w:t>
            </w:r>
          </w:p>
        </w:tc>
        <w:tc>
          <w:tcPr>
            <w:tcW w:w="0" w:type="auto"/>
            <w:vAlign w:val="center"/>
            <w:hideMark/>
          </w:tcPr>
          <w:p w14:paraId="4CA406AE" w14:textId="77777777" w:rsidR="00D31606" w:rsidRPr="00D31606" w:rsidRDefault="00D31606" w:rsidP="00D31606">
            <w:pPr>
              <w:ind w:left="360"/>
              <w:rPr>
                <w:b/>
                <w:bCs/>
                <w:lang w:val="en-IN"/>
              </w:rPr>
            </w:pPr>
            <w:r w:rsidRPr="00D31606">
              <w:rPr>
                <w:b/>
                <w:bCs/>
                <w:lang w:val="en-IN"/>
              </w:rPr>
              <w:t>CSS Flexbox / Grid</w:t>
            </w:r>
          </w:p>
        </w:tc>
      </w:tr>
      <w:tr w:rsidR="00D31606" w:rsidRPr="00D31606" w14:paraId="7611708C" w14:textId="77777777" w:rsidTr="00D3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258E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 w:rsidRPr="00D31606">
              <w:rPr>
                <w:lang w:val="en-IN"/>
              </w:rPr>
              <w:t>Designed for data</w:t>
            </w:r>
          </w:p>
        </w:tc>
        <w:tc>
          <w:tcPr>
            <w:tcW w:w="0" w:type="auto"/>
            <w:vAlign w:val="center"/>
            <w:hideMark/>
          </w:tcPr>
          <w:p w14:paraId="2F6CA562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 w:rsidRPr="00D31606">
              <w:rPr>
                <w:lang w:val="en-IN"/>
              </w:rPr>
              <w:t>Designed for layout</w:t>
            </w:r>
          </w:p>
        </w:tc>
      </w:tr>
      <w:tr w:rsidR="00D31606" w:rsidRPr="00D31606" w14:paraId="4FFC4CC8" w14:textId="77777777" w:rsidTr="00D3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A3CC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 w:rsidRPr="00D31606">
              <w:rPr>
                <w:lang w:val="en-IN"/>
              </w:rPr>
              <w:t>Poor accessibility</w:t>
            </w:r>
          </w:p>
        </w:tc>
        <w:tc>
          <w:tcPr>
            <w:tcW w:w="0" w:type="auto"/>
            <w:vAlign w:val="center"/>
            <w:hideMark/>
          </w:tcPr>
          <w:p w14:paraId="23F3832E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 w:rsidRPr="00D31606">
              <w:rPr>
                <w:lang w:val="en-IN"/>
              </w:rPr>
              <w:t>Accessibility-friendly</w:t>
            </w:r>
          </w:p>
        </w:tc>
      </w:tr>
      <w:tr w:rsidR="00D31606" w:rsidRPr="00D31606" w14:paraId="264767A2" w14:textId="77777777" w:rsidTr="00D3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8307" w14:textId="77777777" w:rsidR="00D31606" w:rsidRPr="00D31606" w:rsidRDefault="00D31606" w:rsidP="00D31606">
            <w:pPr>
              <w:pStyle w:val="ListParagraph"/>
              <w:rPr>
                <w:lang w:val="en-IN"/>
              </w:rPr>
            </w:pPr>
            <w:r w:rsidRPr="00D31606">
              <w:rPr>
                <w:lang w:val="en-IN"/>
              </w:rPr>
              <w:t>Hard to maintain</w:t>
            </w:r>
          </w:p>
        </w:tc>
        <w:tc>
          <w:tcPr>
            <w:tcW w:w="0" w:type="auto"/>
            <w:vAlign w:val="center"/>
            <w:hideMark/>
          </w:tcPr>
          <w:p w14:paraId="1D216C60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 w:rsidRPr="00D31606">
              <w:rPr>
                <w:lang w:val="en-IN"/>
              </w:rPr>
              <w:t>Cleaner code</w:t>
            </w:r>
          </w:p>
        </w:tc>
      </w:tr>
      <w:tr w:rsidR="00D31606" w:rsidRPr="00D31606" w14:paraId="0EBF20F2" w14:textId="77777777" w:rsidTr="00D3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73A4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>
              <w:rPr>
                <w:lang w:val="en-IN"/>
              </w:rPr>
              <w:t xml:space="preserve">      </w:t>
            </w:r>
            <w:r w:rsidRPr="00D31606">
              <w:rPr>
                <w:lang w:val="en-IN"/>
              </w:rPr>
              <w:t>Not responsive</w:t>
            </w:r>
          </w:p>
        </w:tc>
        <w:tc>
          <w:tcPr>
            <w:tcW w:w="0" w:type="auto"/>
            <w:vAlign w:val="center"/>
            <w:hideMark/>
          </w:tcPr>
          <w:p w14:paraId="14E4207D" w14:textId="77777777" w:rsidR="00D31606" w:rsidRPr="00D31606" w:rsidRDefault="00D31606" w:rsidP="00D31606">
            <w:pPr>
              <w:ind w:left="360"/>
              <w:rPr>
                <w:lang w:val="en-IN"/>
              </w:rPr>
            </w:pPr>
            <w:r w:rsidRPr="00D31606">
              <w:rPr>
                <w:lang w:val="en-IN"/>
              </w:rPr>
              <w:t>Fully responsive</w:t>
            </w:r>
          </w:p>
        </w:tc>
      </w:tr>
    </w:tbl>
    <w:p w14:paraId="15681147" w14:textId="77777777" w:rsidR="00BA6A6B" w:rsidRDefault="00BA6A6B" w:rsidP="00007206">
      <w:pPr>
        <w:pStyle w:val="ListParagraph"/>
        <w:ind w:left="1440"/>
        <w:rPr>
          <w:lang w:val="en-IN"/>
        </w:rPr>
      </w:pPr>
    </w:p>
    <w:p w14:paraId="66CB91AE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731C7E86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4928BD86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61D97083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353B799F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6550F26D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2717AD4B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415CFDC6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04DB909B" w14:textId="77777777" w:rsidR="00D31606" w:rsidRDefault="00D31606" w:rsidP="00007206">
      <w:pPr>
        <w:pStyle w:val="ListParagraph"/>
        <w:ind w:left="1440"/>
        <w:rPr>
          <w:lang w:val="en-IN"/>
        </w:rPr>
      </w:pPr>
    </w:p>
    <w:p w14:paraId="68C3B819" w14:textId="77777777" w:rsidR="00A10665" w:rsidRDefault="00A10665" w:rsidP="00007206">
      <w:pPr>
        <w:pStyle w:val="ListParagraph"/>
        <w:ind w:left="1440"/>
        <w:rPr>
          <w:lang w:val="en-IN"/>
        </w:rPr>
      </w:pPr>
    </w:p>
    <w:p w14:paraId="7213BF55" w14:textId="2DECC555" w:rsidR="00A10665" w:rsidRPr="00A10665" w:rsidRDefault="00A10665" w:rsidP="00A10665">
      <w:pPr>
        <w:pStyle w:val="ListParagraph"/>
        <w:numPr>
          <w:ilvl w:val="0"/>
          <w:numId w:val="13"/>
        </w:numPr>
        <w:jc w:val="center"/>
        <w:rPr>
          <w:lang w:val="en-IN"/>
        </w:rPr>
      </w:pPr>
      <w:r w:rsidRPr="00A10665">
        <w:t>CSS and CSS3</w:t>
      </w:r>
    </w:p>
    <w:p w14:paraId="4AA403E4" w14:textId="77777777" w:rsidR="00A10665" w:rsidRDefault="00A10665" w:rsidP="00A10665">
      <w:pPr>
        <w:pStyle w:val="ListParagraph"/>
        <w:ind w:left="1440"/>
      </w:pPr>
    </w:p>
    <w:p w14:paraId="229BEEDD" w14:textId="32DE8775" w:rsidR="001F138B" w:rsidRPr="00510558" w:rsidRDefault="001F138B" w:rsidP="00510558">
      <w:pPr>
        <w:pStyle w:val="ListParagraph"/>
        <w:numPr>
          <w:ilvl w:val="0"/>
          <w:numId w:val="5"/>
        </w:numPr>
        <w:rPr>
          <w:lang w:val="en-IN"/>
        </w:rPr>
      </w:pPr>
      <w:r w:rsidRPr="001F138B">
        <w:t>What is a CSS selector? Provide examples of element, class, and ID selectors.</w:t>
      </w:r>
    </w:p>
    <w:p w14:paraId="2C9174F0" w14:textId="1419628C" w:rsidR="00510558" w:rsidRDefault="00510558" w:rsidP="00510558">
      <w:pPr>
        <w:pStyle w:val="NormalWeb"/>
        <w:numPr>
          <w:ilvl w:val="0"/>
          <w:numId w:val="27"/>
        </w:numPr>
      </w:pPr>
      <w:r>
        <w:t xml:space="preserve">A </w:t>
      </w:r>
      <w:r>
        <w:rPr>
          <w:rStyle w:val="Strong"/>
          <w:rFonts w:eastAsiaTheme="majorEastAsia"/>
        </w:rPr>
        <w:t>CSS selector</w:t>
      </w:r>
      <w:r>
        <w:t xml:space="preserve"> is a pattern used to target and select HTML elements so you can apply styles to them. Selectors tell the browser </w:t>
      </w:r>
      <w:r>
        <w:rPr>
          <w:rStyle w:val="Emphasis"/>
          <w:rFonts w:eastAsiaTheme="majorEastAsia"/>
        </w:rPr>
        <w:t>which elements</w:t>
      </w:r>
      <w:r>
        <w:t xml:space="preserve"> the CSS rules should affect.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847"/>
        <w:gridCol w:w="2863"/>
        <w:gridCol w:w="2608"/>
      </w:tblGrid>
      <w:tr w:rsidR="0048279D" w:rsidRPr="0048279D" w14:paraId="3E4F2E2C" w14:textId="77777777" w:rsidTr="00482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99E17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  <w:rPr>
                <w:b/>
                <w:bCs/>
              </w:rPr>
            </w:pPr>
            <w:r w:rsidRPr="0048279D">
              <w:rPr>
                <w:b/>
                <w:bCs/>
              </w:rPr>
              <w:lastRenderedPageBreak/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57229186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  <w:rPr>
                <w:b/>
                <w:bCs/>
              </w:rPr>
            </w:pPr>
            <w:r w:rsidRPr="0048279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435B238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  <w:rPr>
                <w:b/>
                <w:bCs/>
              </w:rPr>
            </w:pPr>
            <w:r w:rsidRPr="0048279D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7B0307CD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  <w:rPr>
                <w:b/>
                <w:bCs/>
              </w:rPr>
            </w:pPr>
            <w:r w:rsidRPr="0048279D">
              <w:rPr>
                <w:b/>
                <w:bCs/>
              </w:rPr>
              <w:t>Reusable?</w:t>
            </w:r>
          </w:p>
        </w:tc>
      </w:tr>
      <w:tr w:rsidR="0048279D" w:rsidRPr="0048279D" w14:paraId="60EE79CC" w14:textId="77777777" w:rsidTr="00482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1AA2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Element</w:t>
            </w:r>
          </w:p>
        </w:tc>
        <w:tc>
          <w:tcPr>
            <w:tcW w:w="0" w:type="auto"/>
            <w:vAlign w:val="center"/>
            <w:hideMark/>
          </w:tcPr>
          <w:p w14:paraId="0529B217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p</w:t>
            </w:r>
          </w:p>
        </w:tc>
        <w:tc>
          <w:tcPr>
            <w:tcW w:w="0" w:type="auto"/>
            <w:vAlign w:val="center"/>
            <w:hideMark/>
          </w:tcPr>
          <w:p w14:paraId="2BA1CBF0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All &lt;p&gt; elements</w:t>
            </w:r>
          </w:p>
        </w:tc>
        <w:tc>
          <w:tcPr>
            <w:tcW w:w="0" w:type="auto"/>
            <w:vAlign w:val="center"/>
            <w:hideMark/>
          </w:tcPr>
          <w:p w14:paraId="791976C6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Yes</w:t>
            </w:r>
          </w:p>
        </w:tc>
      </w:tr>
      <w:tr w:rsidR="0048279D" w:rsidRPr="0048279D" w14:paraId="2C4AAC3F" w14:textId="77777777" w:rsidTr="00482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684B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Class</w:t>
            </w:r>
          </w:p>
        </w:tc>
        <w:tc>
          <w:tcPr>
            <w:tcW w:w="0" w:type="auto"/>
            <w:vAlign w:val="center"/>
            <w:hideMark/>
          </w:tcPr>
          <w:p w14:paraId="5E84CF46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proofErr w:type="gramStart"/>
            <w:r w:rsidRPr="0048279D">
              <w:t>.</w:t>
            </w:r>
            <w:proofErr w:type="spellStart"/>
            <w:r w:rsidRPr="0048279D">
              <w:t>classname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109BF4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All elements with that class</w:t>
            </w:r>
          </w:p>
        </w:tc>
        <w:tc>
          <w:tcPr>
            <w:tcW w:w="0" w:type="auto"/>
            <w:vAlign w:val="center"/>
            <w:hideMark/>
          </w:tcPr>
          <w:p w14:paraId="203BAC38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Yes</w:t>
            </w:r>
          </w:p>
        </w:tc>
      </w:tr>
      <w:tr w:rsidR="0048279D" w:rsidRPr="0048279D" w14:paraId="1FEFF9A9" w14:textId="77777777" w:rsidTr="00482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C6CD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ID</w:t>
            </w:r>
          </w:p>
        </w:tc>
        <w:tc>
          <w:tcPr>
            <w:tcW w:w="0" w:type="auto"/>
            <w:vAlign w:val="center"/>
            <w:hideMark/>
          </w:tcPr>
          <w:p w14:paraId="7CDD7F1C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#idname</w:t>
            </w:r>
          </w:p>
        </w:tc>
        <w:tc>
          <w:tcPr>
            <w:tcW w:w="0" w:type="auto"/>
            <w:vAlign w:val="center"/>
            <w:hideMark/>
          </w:tcPr>
          <w:p w14:paraId="586250CD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One specific element</w:t>
            </w:r>
          </w:p>
        </w:tc>
        <w:tc>
          <w:tcPr>
            <w:tcW w:w="0" w:type="auto"/>
            <w:vAlign w:val="center"/>
            <w:hideMark/>
          </w:tcPr>
          <w:p w14:paraId="4EC2BD96" w14:textId="77777777" w:rsidR="0048279D" w:rsidRPr="0048279D" w:rsidRDefault="0048279D" w:rsidP="0048279D">
            <w:pPr>
              <w:pStyle w:val="NormalWeb"/>
              <w:numPr>
                <w:ilvl w:val="0"/>
                <w:numId w:val="27"/>
              </w:numPr>
            </w:pPr>
            <w:r w:rsidRPr="0048279D">
              <w:t>No (should be unique)</w:t>
            </w:r>
          </w:p>
        </w:tc>
      </w:tr>
    </w:tbl>
    <w:p w14:paraId="18697FD1" w14:textId="6F73500E" w:rsidR="00510558" w:rsidRPr="00E606B0" w:rsidRDefault="00E606B0" w:rsidP="00510558">
      <w:pPr>
        <w:pStyle w:val="NormalWeb"/>
        <w:numPr>
          <w:ilvl w:val="0"/>
          <w:numId w:val="27"/>
        </w:numPr>
      </w:pPr>
      <w:r w:rsidRPr="00E606B0">
        <w:rPr>
          <w:lang w:val="en-US"/>
        </w:rPr>
        <w:t>Element Selector (Type Selector)</w:t>
      </w:r>
    </w:p>
    <w:p w14:paraId="2E436A83" w14:textId="77777777" w:rsidR="00E606B0" w:rsidRDefault="00E606B0" w:rsidP="00E606B0">
      <w:pPr>
        <w:pStyle w:val="NormalWeb"/>
        <w:ind w:left="720"/>
      </w:pPr>
      <w:proofErr w:type="spellStart"/>
      <w:r>
        <w:t>elementName</w:t>
      </w:r>
      <w:proofErr w:type="spellEnd"/>
      <w:r>
        <w:t xml:space="preserve"> {</w:t>
      </w:r>
    </w:p>
    <w:p w14:paraId="6B59FD94" w14:textId="77777777" w:rsidR="00E606B0" w:rsidRDefault="00E606B0" w:rsidP="00E606B0">
      <w:pPr>
        <w:pStyle w:val="NormalWeb"/>
        <w:ind w:left="720"/>
      </w:pPr>
      <w:r>
        <w:t xml:space="preserve">  property: value;</w:t>
      </w:r>
    </w:p>
    <w:p w14:paraId="248DC56D" w14:textId="7661F65F" w:rsidR="00E606B0" w:rsidRDefault="00E606B0" w:rsidP="00E606B0">
      <w:pPr>
        <w:pStyle w:val="NormalWeb"/>
        <w:ind w:left="720"/>
      </w:pPr>
      <w:r>
        <w:t>}</w:t>
      </w:r>
    </w:p>
    <w:p w14:paraId="5F471AA5" w14:textId="7635B593" w:rsidR="00E606B0" w:rsidRPr="00E606B0" w:rsidRDefault="00E606B0" w:rsidP="00E606B0">
      <w:pPr>
        <w:pStyle w:val="NormalWeb"/>
        <w:numPr>
          <w:ilvl w:val="0"/>
          <w:numId w:val="27"/>
        </w:numPr>
      </w:pPr>
      <w:r w:rsidRPr="00E606B0">
        <w:rPr>
          <w:lang w:val="en-US"/>
        </w:rPr>
        <w:t>Class Selector</w:t>
      </w:r>
    </w:p>
    <w:p w14:paraId="573F279E" w14:textId="77777777" w:rsidR="00637F10" w:rsidRDefault="00637F10" w:rsidP="00637F10">
      <w:pPr>
        <w:pStyle w:val="NormalWeb"/>
        <w:ind w:left="720"/>
      </w:pPr>
      <w:proofErr w:type="gramStart"/>
      <w:r>
        <w:t>.highlight</w:t>
      </w:r>
      <w:proofErr w:type="gramEnd"/>
      <w:r>
        <w:t xml:space="preserve"> {</w:t>
      </w:r>
    </w:p>
    <w:p w14:paraId="2CDFBAA2" w14:textId="77777777" w:rsidR="00637F10" w:rsidRDefault="00637F10" w:rsidP="00637F10">
      <w:pPr>
        <w:pStyle w:val="NormalWeb"/>
        <w:ind w:left="720"/>
      </w:pPr>
      <w:r>
        <w:t xml:space="preserve">  background-</w:t>
      </w:r>
      <w:proofErr w:type="spellStart"/>
      <w:r>
        <w:t>color</w:t>
      </w:r>
      <w:proofErr w:type="spellEnd"/>
      <w:r>
        <w:t>: yellow;</w:t>
      </w:r>
    </w:p>
    <w:p w14:paraId="29855551" w14:textId="1E07915A" w:rsidR="00E606B0" w:rsidRDefault="00637F10" w:rsidP="00637F10">
      <w:pPr>
        <w:pStyle w:val="NormalWeb"/>
        <w:ind w:left="720"/>
      </w:pPr>
      <w:r>
        <w:t>}</w:t>
      </w:r>
    </w:p>
    <w:p w14:paraId="4AA646DF" w14:textId="252E24FE" w:rsidR="00637F10" w:rsidRPr="00637F10" w:rsidRDefault="00637F10" w:rsidP="00637F10">
      <w:pPr>
        <w:pStyle w:val="NormalWeb"/>
        <w:numPr>
          <w:ilvl w:val="0"/>
          <w:numId w:val="27"/>
        </w:numPr>
      </w:pPr>
      <w:r w:rsidRPr="00637F10">
        <w:rPr>
          <w:lang w:val="en-US"/>
        </w:rPr>
        <w:t>ID Selector</w:t>
      </w:r>
    </w:p>
    <w:p w14:paraId="18AD3D86" w14:textId="77777777" w:rsidR="00637F10" w:rsidRDefault="00637F10" w:rsidP="00637F10">
      <w:pPr>
        <w:pStyle w:val="NormalWeb"/>
        <w:ind w:left="720"/>
      </w:pPr>
      <w:r>
        <w:t>#header {</w:t>
      </w:r>
    </w:p>
    <w:p w14:paraId="491DEACA" w14:textId="77777777" w:rsidR="00637F10" w:rsidRDefault="00637F10" w:rsidP="00637F10">
      <w:pPr>
        <w:pStyle w:val="NormalWeb"/>
        <w:ind w:left="720"/>
      </w:pPr>
      <w:r>
        <w:t xml:space="preserve">  background-</w:t>
      </w:r>
      <w:proofErr w:type="spellStart"/>
      <w:r>
        <w:t>color</w:t>
      </w:r>
      <w:proofErr w:type="spellEnd"/>
      <w:r>
        <w:t>: black;</w:t>
      </w:r>
    </w:p>
    <w:p w14:paraId="1BC51F34" w14:textId="77777777" w:rsidR="00637F10" w:rsidRDefault="00637F10" w:rsidP="00637F10">
      <w:pPr>
        <w:pStyle w:val="NormalWeb"/>
        <w:ind w:left="720"/>
      </w:pPr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815875F" w14:textId="744ABCDE" w:rsidR="00637F10" w:rsidRDefault="00637F10" w:rsidP="00637F10">
      <w:pPr>
        <w:pStyle w:val="NormalWeb"/>
        <w:ind w:left="720"/>
      </w:pPr>
      <w:r>
        <w:t>}</w:t>
      </w:r>
    </w:p>
    <w:p w14:paraId="08BE0895" w14:textId="77777777" w:rsidR="00637F10" w:rsidRDefault="00637F10" w:rsidP="00637F10">
      <w:pPr>
        <w:pStyle w:val="NormalWeb"/>
      </w:pPr>
    </w:p>
    <w:p w14:paraId="48AD97E3" w14:textId="35D28663" w:rsidR="00637F10" w:rsidRPr="00EB3059" w:rsidRDefault="00EB3059" w:rsidP="00637F10">
      <w:pPr>
        <w:pStyle w:val="NormalWeb"/>
        <w:numPr>
          <w:ilvl w:val="0"/>
          <w:numId w:val="5"/>
        </w:numPr>
      </w:pPr>
      <w:r w:rsidRPr="00EB3059">
        <w:rPr>
          <w:lang w:val="en-US"/>
        </w:rPr>
        <w:t>Explain the concept of CSS specificity. How do conflicts between multiple styles get resolved?</w:t>
      </w:r>
    </w:p>
    <w:p w14:paraId="0EF24032" w14:textId="441DFA14" w:rsidR="00EB3059" w:rsidRPr="008A5BD7" w:rsidRDefault="008A5BD7" w:rsidP="00EB3059">
      <w:pPr>
        <w:pStyle w:val="NormalWeb"/>
        <w:numPr>
          <w:ilvl w:val="0"/>
          <w:numId w:val="27"/>
        </w:numPr>
      </w:pPr>
      <w:r w:rsidRPr="008A5BD7">
        <w:rPr>
          <w:b/>
          <w:bCs/>
          <w:lang w:val="en-US"/>
        </w:rPr>
        <w:t>CSS specificity</w:t>
      </w:r>
      <w:r w:rsidRPr="008A5BD7">
        <w:rPr>
          <w:lang w:val="en-US"/>
        </w:rPr>
        <w:t xml:space="preserve"> is the set of rules browsers use to decide </w:t>
      </w:r>
      <w:r w:rsidRPr="008A5BD7">
        <w:rPr>
          <w:b/>
          <w:bCs/>
          <w:lang w:val="en-US"/>
        </w:rPr>
        <w:t>which CSS declaration wins</w:t>
      </w:r>
      <w:r w:rsidRPr="008A5BD7">
        <w:rPr>
          <w:lang w:val="en-US"/>
        </w:rPr>
        <w:t xml:space="preserve"> when multiple rules target the same element and apply the same property.</w:t>
      </w:r>
    </w:p>
    <w:p w14:paraId="46D4C48E" w14:textId="77777777" w:rsidR="006C4FAE" w:rsidRPr="006C4FAE" w:rsidRDefault="006C4FAE" w:rsidP="006C4FAE">
      <w:pPr>
        <w:pStyle w:val="NormalWeb"/>
        <w:numPr>
          <w:ilvl w:val="0"/>
          <w:numId w:val="27"/>
        </w:numPr>
      </w:pPr>
      <w:r w:rsidRPr="006C4FAE">
        <w:t>CSS resolves conflicts in this order:</w:t>
      </w:r>
    </w:p>
    <w:p w14:paraId="6B8547C9" w14:textId="77777777" w:rsidR="006C4FAE" w:rsidRPr="006C4FAE" w:rsidRDefault="006C4FAE" w:rsidP="006C4FAE">
      <w:pPr>
        <w:pStyle w:val="NormalWeb"/>
        <w:ind w:left="720"/>
      </w:pPr>
      <w:r w:rsidRPr="006C4FAE">
        <w:rPr>
          <w:b/>
          <w:bCs/>
        </w:rPr>
        <w:t xml:space="preserve">Importance </w:t>
      </w:r>
      <w:proofErr w:type="gramStart"/>
      <w:r w:rsidRPr="006C4FAE">
        <w:rPr>
          <w:b/>
          <w:bCs/>
        </w:rPr>
        <w:t>(!important</w:t>
      </w:r>
      <w:proofErr w:type="gramEnd"/>
      <w:r w:rsidRPr="006C4FAE">
        <w:rPr>
          <w:b/>
          <w:bCs/>
        </w:rPr>
        <w:t>)</w:t>
      </w:r>
    </w:p>
    <w:p w14:paraId="731FDFCE" w14:textId="77777777" w:rsidR="006C4FAE" w:rsidRPr="006C4FAE" w:rsidRDefault="006C4FAE" w:rsidP="006C4FAE">
      <w:pPr>
        <w:pStyle w:val="NormalWeb"/>
        <w:ind w:left="720"/>
      </w:pPr>
      <w:r w:rsidRPr="006C4FAE">
        <w:rPr>
          <w:b/>
          <w:bCs/>
        </w:rPr>
        <w:lastRenderedPageBreak/>
        <w:t>Specificity</w:t>
      </w:r>
    </w:p>
    <w:p w14:paraId="28D9D05B" w14:textId="77777777" w:rsidR="006C4FAE" w:rsidRPr="006C4FAE" w:rsidRDefault="006C4FAE" w:rsidP="006C4FAE">
      <w:pPr>
        <w:pStyle w:val="NormalWeb"/>
        <w:ind w:left="360"/>
      </w:pPr>
      <w:r w:rsidRPr="006C4FAE">
        <w:rPr>
          <w:b/>
          <w:bCs/>
        </w:rPr>
        <w:t>Source order (last rule wins)</w:t>
      </w:r>
    </w:p>
    <w:p w14:paraId="471B09E6" w14:textId="77777777" w:rsidR="006C4FAE" w:rsidRDefault="006C4FAE" w:rsidP="006C4FAE">
      <w:pPr>
        <w:pStyle w:val="NormalWeb"/>
        <w:ind w:left="360"/>
      </w:pPr>
      <w:r w:rsidRPr="006C4FAE">
        <w:t>Let’s break these down.</w:t>
      </w:r>
    </w:p>
    <w:p w14:paraId="41341540" w14:textId="10FA663A" w:rsidR="006C4FAE" w:rsidRPr="009F4707" w:rsidRDefault="00C76692" w:rsidP="000F6C26">
      <w:pPr>
        <w:pStyle w:val="NormalWeb"/>
        <w:numPr>
          <w:ilvl w:val="0"/>
          <w:numId w:val="5"/>
        </w:numPr>
      </w:pPr>
      <w:r w:rsidRPr="00C76692">
        <w:rPr>
          <w:lang w:val="en-US"/>
        </w:rPr>
        <w:t>What is the difference between internal, external, and inline CSS? Discuss the advantages and disadvantages of each approach</w:t>
      </w:r>
    </w:p>
    <w:tbl>
      <w:tblPr>
        <w:tblpPr w:leftFromText="180" w:rightFromText="180" w:vertAnchor="text" w:horzAnchor="page" w:tblpX="2341" w:tblpY="274"/>
        <w:tblW w:w="91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07"/>
        <w:gridCol w:w="2180"/>
        <w:gridCol w:w="2435"/>
      </w:tblGrid>
      <w:tr w:rsidR="009F4707" w:rsidRPr="009F4707" w14:paraId="2512EE2D" w14:textId="77777777" w:rsidTr="009F4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3E10A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  <w:rPr>
                <w:b/>
                <w:bCs/>
              </w:rPr>
            </w:pPr>
            <w:r w:rsidRPr="009F47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0CF0DB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  <w:rPr>
                <w:b/>
                <w:bCs/>
              </w:rPr>
            </w:pPr>
            <w:r w:rsidRPr="009F4707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0E80F28E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  <w:rPr>
                <w:b/>
                <w:bCs/>
              </w:rPr>
            </w:pPr>
            <w:r w:rsidRPr="009F4707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03E5E1C5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  <w:rPr>
                <w:b/>
                <w:bCs/>
              </w:rPr>
            </w:pPr>
            <w:r w:rsidRPr="009F4707">
              <w:rPr>
                <w:b/>
                <w:bCs/>
              </w:rPr>
              <w:t>External</w:t>
            </w:r>
          </w:p>
        </w:tc>
      </w:tr>
      <w:tr w:rsidR="009F4707" w:rsidRPr="009F4707" w14:paraId="71253FE1" w14:textId="77777777" w:rsidTr="009F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033F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Location</w:t>
            </w:r>
          </w:p>
        </w:tc>
        <w:tc>
          <w:tcPr>
            <w:tcW w:w="0" w:type="auto"/>
            <w:vAlign w:val="center"/>
            <w:hideMark/>
          </w:tcPr>
          <w:p w14:paraId="7FB16BFD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Inside element</w:t>
            </w:r>
          </w:p>
        </w:tc>
        <w:tc>
          <w:tcPr>
            <w:tcW w:w="0" w:type="auto"/>
            <w:vAlign w:val="center"/>
            <w:hideMark/>
          </w:tcPr>
          <w:p w14:paraId="5488BC86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Inside &lt;style&gt;</w:t>
            </w:r>
          </w:p>
        </w:tc>
        <w:tc>
          <w:tcPr>
            <w:tcW w:w="0" w:type="auto"/>
            <w:vAlign w:val="center"/>
            <w:hideMark/>
          </w:tcPr>
          <w:p w14:paraId="1CB54503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Separate .</w:t>
            </w:r>
            <w:proofErr w:type="spellStart"/>
            <w:r w:rsidRPr="009F4707">
              <w:t>css</w:t>
            </w:r>
            <w:proofErr w:type="spellEnd"/>
            <w:r w:rsidRPr="009F4707">
              <w:t xml:space="preserve"> file</w:t>
            </w:r>
          </w:p>
        </w:tc>
      </w:tr>
      <w:tr w:rsidR="009F4707" w:rsidRPr="009F4707" w14:paraId="6ED0350F" w14:textId="77777777" w:rsidTr="009F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98FE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Reusable</w:t>
            </w:r>
          </w:p>
        </w:tc>
        <w:tc>
          <w:tcPr>
            <w:tcW w:w="0" w:type="auto"/>
            <w:vAlign w:val="center"/>
            <w:hideMark/>
          </w:tcPr>
          <w:p w14:paraId="40CA24A9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Emoji" w:hAnsi="Segoe UI Emoji" w:cs="Segoe UI Emoji"/>
              </w:rPr>
              <w:t>❌</w:t>
            </w:r>
            <w:r w:rsidRPr="009F47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ED3FD0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Emoji" w:hAnsi="Segoe UI Emoji" w:cs="Segoe UI Emoji"/>
              </w:rPr>
              <w:t>❌</w:t>
            </w:r>
            <w:r w:rsidRPr="009F4707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19B5CEEE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Emoji" w:hAnsi="Segoe UI Emoji" w:cs="Segoe UI Emoji"/>
              </w:rPr>
              <w:t>✅</w:t>
            </w:r>
            <w:r w:rsidRPr="009F4707">
              <w:t xml:space="preserve"> Yes</w:t>
            </w:r>
          </w:p>
        </w:tc>
      </w:tr>
      <w:tr w:rsidR="009F4707" w:rsidRPr="009F4707" w14:paraId="58AA85FE" w14:textId="77777777" w:rsidTr="009F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DEB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3D5B8BE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Emoji" w:hAnsi="Segoe UI Emoji" w:cs="Segoe UI Emoji"/>
              </w:rPr>
              <w:t>❌</w:t>
            </w:r>
            <w:r w:rsidRPr="009F4707"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691D5233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Symbol" w:hAnsi="Segoe UI Symbol" w:cs="Segoe UI Symbol"/>
              </w:rPr>
              <w:t>⚠</w:t>
            </w:r>
            <w:r w:rsidRPr="009F4707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4E74E10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rPr>
                <w:rFonts w:ascii="Segoe UI Emoji" w:hAnsi="Segoe UI Emoji" w:cs="Segoe UI Emoji"/>
              </w:rPr>
              <w:t>✅</w:t>
            </w:r>
            <w:r w:rsidRPr="009F4707">
              <w:t xml:space="preserve"> Excellent</w:t>
            </w:r>
          </w:p>
        </w:tc>
      </w:tr>
      <w:tr w:rsidR="009F4707" w:rsidRPr="009F4707" w14:paraId="3C34852A" w14:textId="77777777" w:rsidTr="009F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345F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475CE4D9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Highest</w:t>
            </w:r>
          </w:p>
        </w:tc>
        <w:tc>
          <w:tcPr>
            <w:tcW w:w="0" w:type="auto"/>
            <w:vAlign w:val="center"/>
            <w:hideMark/>
          </w:tcPr>
          <w:p w14:paraId="51C4257C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Medium</w:t>
            </w:r>
          </w:p>
        </w:tc>
        <w:tc>
          <w:tcPr>
            <w:tcW w:w="0" w:type="auto"/>
            <w:vAlign w:val="center"/>
            <w:hideMark/>
          </w:tcPr>
          <w:p w14:paraId="6CDED8EA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Medium</w:t>
            </w:r>
          </w:p>
        </w:tc>
      </w:tr>
      <w:tr w:rsidR="009F4707" w:rsidRPr="009F4707" w14:paraId="68855E6A" w14:textId="77777777" w:rsidTr="009F4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7559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Best for</w:t>
            </w:r>
          </w:p>
        </w:tc>
        <w:tc>
          <w:tcPr>
            <w:tcW w:w="0" w:type="auto"/>
            <w:vAlign w:val="center"/>
            <w:hideMark/>
          </w:tcPr>
          <w:p w14:paraId="0ED3B00D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Quick fixes</w:t>
            </w:r>
          </w:p>
        </w:tc>
        <w:tc>
          <w:tcPr>
            <w:tcW w:w="0" w:type="auto"/>
            <w:vAlign w:val="center"/>
            <w:hideMark/>
          </w:tcPr>
          <w:p w14:paraId="6A159898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598BF00F" w14:textId="77777777" w:rsidR="009F4707" w:rsidRPr="009F4707" w:rsidRDefault="009F4707" w:rsidP="009F4707">
            <w:pPr>
              <w:pStyle w:val="NormalWeb"/>
              <w:numPr>
                <w:ilvl w:val="0"/>
                <w:numId w:val="30"/>
              </w:numPr>
            </w:pPr>
            <w:r w:rsidRPr="009F4707">
              <w:t>Real websites</w:t>
            </w:r>
          </w:p>
        </w:tc>
      </w:tr>
    </w:tbl>
    <w:p w14:paraId="1EB2673B" w14:textId="77777777" w:rsidR="009F4707" w:rsidRPr="00C76692" w:rsidRDefault="009F4707" w:rsidP="009F4707">
      <w:pPr>
        <w:pStyle w:val="NormalWeb"/>
        <w:numPr>
          <w:ilvl w:val="0"/>
          <w:numId w:val="31"/>
        </w:numPr>
      </w:pPr>
    </w:p>
    <w:p w14:paraId="0A9DC4C1" w14:textId="77777777" w:rsidR="00C76692" w:rsidRPr="006C4FAE" w:rsidRDefault="00C76692" w:rsidP="009F4707">
      <w:pPr>
        <w:pStyle w:val="NormalWeb"/>
      </w:pPr>
    </w:p>
    <w:p w14:paraId="69301D5A" w14:textId="77777777" w:rsidR="008A5BD7" w:rsidRDefault="008A5BD7" w:rsidP="006C4FAE">
      <w:pPr>
        <w:pStyle w:val="NormalWeb"/>
        <w:ind w:left="360"/>
      </w:pPr>
    </w:p>
    <w:p w14:paraId="5DF47B64" w14:textId="77777777" w:rsidR="00510558" w:rsidRDefault="00510558" w:rsidP="00510558">
      <w:pPr>
        <w:pStyle w:val="ListParagraph"/>
        <w:rPr>
          <w:lang w:val="en-IN"/>
        </w:rPr>
      </w:pPr>
    </w:p>
    <w:p w14:paraId="5FB06110" w14:textId="77777777" w:rsidR="009F4707" w:rsidRDefault="009F4707" w:rsidP="00510558">
      <w:pPr>
        <w:pStyle w:val="ListParagraph"/>
        <w:rPr>
          <w:lang w:val="en-IN"/>
        </w:rPr>
      </w:pPr>
    </w:p>
    <w:p w14:paraId="6AE6870E" w14:textId="77777777" w:rsidR="009F4707" w:rsidRDefault="009F4707" w:rsidP="00510558">
      <w:pPr>
        <w:pStyle w:val="ListParagraph"/>
        <w:rPr>
          <w:lang w:val="en-IN"/>
        </w:rPr>
      </w:pPr>
    </w:p>
    <w:p w14:paraId="029C8E9C" w14:textId="77777777" w:rsidR="009F4707" w:rsidRDefault="009F4707" w:rsidP="00510558">
      <w:pPr>
        <w:pStyle w:val="ListParagraph"/>
        <w:rPr>
          <w:lang w:val="en-IN"/>
        </w:rPr>
      </w:pPr>
    </w:p>
    <w:p w14:paraId="63608293" w14:textId="77777777" w:rsidR="009F4707" w:rsidRDefault="009F4707" w:rsidP="00510558">
      <w:pPr>
        <w:pStyle w:val="ListParagraph"/>
        <w:rPr>
          <w:lang w:val="en-IN"/>
        </w:rPr>
      </w:pPr>
    </w:p>
    <w:p w14:paraId="6D433904" w14:textId="77777777" w:rsidR="009F4707" w:rsidRDefault="009F4707" w:rsidP="00510558">
      <w:pPr>
        <w:pStyle w:val="ListParagraph"/>
        <w:rPr>
          <w:lang w:val="en-IN"/>
        </w:rPr>
      </w:pPr>
    </w:p>
    <w:p w14:paraId="61AFC28F" w14:textId="77777777" w:rsidR="009F4707" w:rsidRDefault="009F4707" w:rsidP="00510558">
      <w:pPr>
        <w:pStyle w:val="ListParagraph"/>
        <w:rPr>
          <w:lang w:val="en-IN"/>
        </w:rPr>
      </w:pPr>
    </w:p>
    <w:p w14:paraId="418486FE" w14:textId="77777777" w:rsidR="009F4707" w:rsidRDefault="009F4707" w:rsidP="00510558">
      <w:pPr>
        <w:pStyle w:val="ListParagraph"/>
        <w:rPr>
          <w:lang w:val="en-IN"/>
        </w:rPr>
      </w:pPr>
    </w:p>
    <w:p w14:paraId="4E137906" w14:textId="77777777" w:rsidR="009F4707" w:rsidRDefault="009F4707" w:rsidP="00510558">
      <w:pPr>
        <w:pStyle w:val="ListParagraph"/>
        <w:rPr>
          <w:lang w:val="en-IN"/>
        </w:rPr>
      </w:pPr>
    </w:p>
    <w:p w14:paraId="703F1A8F" w14:textId="77777777" w:rsidR="009F4707" w:rsidRDefault="009F4707" w:rsidP="00510558">
      <w:pPr>
        <w:pStyle w:val="ListParagraph"/>
        <w:rPr>
          <w:lang w:val="en-IN"/>
        </w:rPr>
      </w:pPr>
    </w:p>
    <w:p w14:paraId="314FA25C" w14:textId="77777777" w:rsidR="009F4707" w:rsidRDefault="009F4707" w:rsidP="00510558">
      <w:pPr>
        <w:pStyle w:val="ListParagraph"/>
        <w:rPr>
          <w:lang w:val="en-IN"/>
        </w:rPr>
      </w:pPr>
    </w:p>
    <w:p w14:paraId="482A641B" w14:textId="5F909BB4" w:rsidR="009F4707" w:rsidRPr="00075E5B" w:rsidRDefault="00075E5B" w:rsidP="009F4707">
      <w:pPr>
        <w:pStyle w:val="ListParagraph"/>
        <w:numPr>
          <w:ilvl w:val="0"/>
          <w:numId w:val="31"/>
        </w:numPr>
        <w:rPr>
          <w:lang w:val="en-IN"/>
        </w:rPr>
      </w:pPr>
      <w:r w:rsidRPr="00075E5B">
        <w:t>Inline CSS</w:t>
      </w:r>
      <w:r>
        <w:t>:</w:t>
      </w:r>
    </w:p>
    <w:p w14:paraId="4D7BD7E5" w14:textId="77777777" w:rsidR="00F62FF5" w:rsidRPr="00F62FF5" w:rsidRDefault="00F62FF5" w:rsidP="00F62FF5">
      <w:pPr>
        <w:pStyle w:val="ListParagraph"/>
        <w:ind w:left="360"/>
        <w:rPr>
          <w:b/>
          <w:bCs/>
          <w:lang w:val="en-IN"/>
        </w:rPr>
      </w:pPr>
      <w:r w:rsidRPr="00F62FF5">
        <w:rPr>
          <w:rFonts w:ascii="Segoe UI Emoji" w:hAnsi="Segoe UI Emoji" w:cs="Segoe UI Emoji"/>
          <w:b/>
          <w:bCs/>
          <w:lang w:val="en-IN"/>
        </w:rPr>
        <w:t>✅</w:t>
      </w:r>
      <w:r w:rsidRPr="00F62FF5">
        <w:rPr>
          <w:b/>
          <w:bCs/>
          <w:lang w:val="en-IN"/>
        </w:rPr>
        <w:t xml:space="preserve"> Advantages</w:t>
      </w:r>
    </w:p>
    <w:p w14:paraId="231648A8" w14:textId="77777777" w:rsidR="00F62FF5" w:rsidRPr="00F62FF5" w:rsidRDefault="00F62FF5" w:rsidP="00F62FF5">
      <w:pPr>
        <w:pStyle w:val="ListParagraph"/>
        <w:numPr>
          <w:ilvl w:val="0"/>
          <w:numId w:val="32"/>
        </w:numPr>
        <w:rPr>
          <w:lang w:val="en-IN"/>
        </w:rPr>
      </w:pPr>
      <w:r w:rsidRPr="00F62FF5">
        <w:rPr>
          <w:lang w:val="en-IN"/>
        </w:rPr>
        <w:t>Quick and easy for small changes</w:t>
      </w:r>
    </w:p>
    <w:p w14:paraId="28EE0E0E" w14:textId="77777777" w:rsidR="00F62FF5" w:rsidRPr="00F62FF5" w:rsidRDefault="00F62FF5" w:rsidP="00F62FF5">
      <w:pPr>
        <w:pStyle w:val="ListParagraph"/>
        <w:numPr>
          <w:ilvl w:val="0"/>
          <w:numId w:val="32"/>
        </w:numPr>
        <w:rPr>
          <w:lang w:val="en-IN"/>
        </w:rPr>
      </w:pPr>
      <w:r w:rsidRPr="00F62FF5">
        <w:rPr>
          <w:lang w:val="en-IN"/>
        </w:rPr>
        <w:t>Useful for testing styles</w:t>
      </w:r>
    </w:p>
    <w:p w14:paraId="4F9DEB54" w14:textId="77777777" w:rsidR="00F62FF5" w:rsidRPr="00F62FF5" w:rsidRDefault="00F62FF5" w:rsidP="00F62FF5">
      <w:pPr>
        <w:pStyle w:val="ListParagraph"/>
        <w:numPr>
          <w:ilvl w:val="0"/>
          <w:numId w:val="32"/>
        </w:numPr>
        <w:rPr>
          <w:lang w:val="en-IN"/>
        </w:rPr>
      </w:pPr>
      <w:r w:rsidRPr="00F62FF5">
        <w:rPr>
          <w:lang w:val="en-IN"/>
        </w:rPr>
        <w:t xml:space="preserve">Has </w:t>
      </w:r>
      <w:r w:rsidRPr="00F62FF5">
        <w:rPr>
          <w:b/>
          <w:bCs/>
          <w:lang w:val="en-IN"/>
        </w:rPr>
        <w:t>highest specificity</w:t>
      </w:r>
      <w:r w:rsidRPr="00F62FF5">
        <w:rPr>
          <w:lang w:val="en-IN"/>
        </w:rPr>
        <w:t xml:space="preserve"> (overrides internal and external CSS)</w:t>
      </w:r>
    </w:p>
    <w:p w14:paraId="7859D0DA" w14:textId="77777777" w:rsidR="00F62FF5" w:rsidRPr="00F62FF5" w:rsidRDefault="00F62FF5" w:rsidP="00F62FF5">
      <w:pPr>
        <w:pStyle w:val="ListParagraph"/>
        <w:ind w:left="360"/>
        <w:rPr>
          <w:b/>
          <w:bCs/>
          <w:lang w:val="en-IN"/>
        </w:rPr>
      </w:pPr>
      <w:r w:rsidRPr="00F62FF5">
        <w:rPr>
          <w:rFonts w:ascii="Segoe UI Emoji" w:hAnsi="Segoe UI Emoji" w:cs="Segoe UI Emoji"/>
          <w:b/>
          <w:bCs/>
          <w:lang w:val="en-IN"/>
        </w:rPr>
        <w:t>❌</w:t>
      </w:r>
      <w:r w:rsidRPr="00F62FF5">
        <w:rPr>
          <w:b/>
          <w:bCs/>
          <w:lang w:val="en-IN"/>
        </w:rPr>
        <w:t xml:space="preserve"> Disadvantages</w:t>
      </w:r>
    </w:p>
    <w:p w14:paraId="28AE2525" w14:textId="77777777" w:rsidR="00F62FF5" w:rsidRPr="00F62FF5" w:rsidRDefault="00F62FF5" w:rsidP="00F62FF5">
      <w:pPr>
        <w:pStyle w:val="ListParagraph"/>
        <w:numPr>
          <w:ilvl w:val="0"/>
          <w:numId w:val="33"/>
        </w:numPr>
        <w:rPr>
          <w:lang w:val="en-IN"/>
        </w:rPr>
      </w:pPr>
      <w:r w:rsidRPr="00F62FF5">
        <w:rPr>
          <w:lang w:val="en-IN"/>
        </w:rPr>
        <w:t>Not reusable</w:t>
      </w:r>
    </w:p>
    <w:p w14:paraId="3BD3D049" w14:textId="77777777" w:rsidR="00F62FF5" w:rsidRPr="00F62FF5" w:rsidRDefault="00F62FF5" w:rsidP="00F62FF5">
      <w:pPr>
        <w:pStyle w:val="ListParagraph"/>
        <w:numPr>
          <w:ilvl w:val="0"/>
          <w:numId w:val="33"/>
        </w:numPr>
        <w:rPr>
          <w:lang w:val="en-IN"/>
        </w:rPr>
      </w:pPr>
      <w:r w:rsidRPr="00F62FF5">
        <w:rPr>
          <w:lang w:val="en-IN"/>
        </w:rPr>
        <w:t>Hard to maintain for large projects</w:t>
      </w:r>
    </w:p>
    <w:p w14:paraId="47EA642D" w14:textId="77777777" w:rsidR="00F62FF5" w:rsidRPr="00F62FF5" w:rsidRDefault="00F62FF5" w:rsidP="00F62FF5">
      <w:pPr>
        <w:pStyle w:val="ListParagraph"/>
        <w:numPr>
          <w:ilvl w:val="0"/>
          <w:numId w:val="33"/>
        </w:numPr>
        <w:rPr>
          <w:lang w:val="en-IN"/>
        </w:rPr>
      </w:pPr>
      <w:r w:rsidRPr="00F62FF5">
        <w:rPr>
          <w:lang w:val="en-IN"/>
        </w:rPr>
        <w:t>Mixes content and presentation (bad practice)</w:t>
      </w:r>
    </w:p>
    <w:p w14:paraId="0611DC28" w14:textId="77777777" w:rsidR="00F62FF5" w:rsidRPr="00F62FF5" w:rsidRDefault="00F62FF5" w:rsidP="00F62FF5">
      <w:pPr>
        <w:pStyle w:val="ListParagraph"/>
        <w:numPr>
          <w:ilvl w:val="0"/>
          <w:numId w:val="33"/>
        </w:numPr>
        <w:rPr>
          <w:lang w:val="en-IN"/>
        </w:rPr>
      </w:pPr>
      <w:r w:rsidRPr="00F62FF5">
        <w:rPr>
          <w:lang w:val="en-IN"/>
        </w:rPr>
        <w:t>Makes HTML messy</w:t>
      </w:r>
    </w:p>
    <w:p w14:paraId="76379AC8" w14:textId="77777777" w:rsidR="00F62FF5" w:rsidRPr="00F62FF5" w:rsidRDefault="00F62FF5" w:rsidP="00F62FF5">
      <w:pPr>
        <w:pStyle w:val="ListParagraph"/>
        <w:numPr>
          <w:ilvl w:val="0"/>
          <w:numId w:val="33"/>
        </w:numPr>
        <w:rPr>
          <w:lang w:val="en-IN"/>
        </w:rPr>
      </w:pPr>
      <w:r w:rsidRPr="00F62FF5">
        <w:rPr>
          <w:lang w:val="en-IN"/>
        </w:rPr>
        <w:t>Cannot style multiple elements efficiently</w:t>
      </w:r>
    </w:p>
    <w:p w14:paraId="4F0F635D" w14:textId="185F0313" w:rsidR="00EE6F06" w:rsidRDefault="00F62FF5" w:rsidP="00EE6F06">
      <w:pPr>
        <w:pStyle w:val="ListParagraph"/>
        <w:ind w:left="360"/>
        <w:rPr>
          <w:lang w:val="en-IN"/>
        </w:rPr>
      </w:pPr>
      <w:r w:rsidRPr="00F62FF5">
        <w:rPr>
          <w:rFonts w:ascii="Segoe UI Emoji" w:hAnsi="Segoe UI Emoji" w:cs="Segoe UI Emoji"/>
          <w:lang w:val="en-IN"/>
        </w:rPr>
        <w:t>👉</w:t>
      </w:r>
      <w:r w:rsidRPr="00F62FF5">
        <w:rPr>
          <w:lang w:val="en-IN"/>
        </w:rPr>
        <w:t xml:space="preserve"> Best for: small fixes, emails, quick debugging</w:t>
      </w:r>
    </w:p>
    <w:p w14:paraId="435991E9" w14:textId="77777777" w:rsidR="00EE6F06" w:rsidRPr="00EE6F06" w:rsidRDefault="00EE6F06" w:rsidP="00EE6F06">
      <w:pPr>
        <w:pStyle w:val="ListParagraph"/>
        <w:ind w:left="360"/>
        <w:rPr>
          <w:lang w:val="en-IN"/>
        </w:rPr>
      </w:pPr>
    </w:p>
    <w:p w14:paraId="23A431DB" w14:textId="5E3F7108" w:rsidR="00F62FF5" w:rsidRPr="00EE6F06" w:rsidRDefault="00EE6F06" w:rsidP="00F62FF5">
      <w:pPr>
        <w:pStyle w:val="ListParagraph"/>
        <w:numPr>
          <w:ilvl w:val="0"/>
          <w:numId w:val="31"/>
        </w:numPr>
        <w:rPr>
          <w:lang w:val="en-IN"/>
        </w:rPr>
      </w:pPr>
      <w:r w:rsidRPr="00EE6F06">
        <w:t>Internal CSS (Embedded CSS)</w:t>
      </w:r>
      <w:r>
        <w:t>:</w:t>
      </w:r>
    </w:p>
    <w:p w14:paraId="43A8510E" w14:textId="77777777" w:rsidR="00EE6F06" w:rsidRPr="00EE6F06" w:rsidRDefault="00EE6F06" w:rsidP="00EE6F06">
      <w:pPr>
        <w:pStyle w:val="ListParagraph"/>
        <w:ind w:left="360"/>
        <w:rPr>
          <w:b/>
          <w:bCs/>
          <w:lang w:val="en-IN"/>
        </w:rPr>
      </w:pPr>
      <w:r w:rsidRPr="00EE6F06">
        <w:rPr>
          <w:rFonts w:ascii="Segoe UI Emoji" w:hAnsi="Segoe UI Emoji" w:cs="Segoe UI Emoji"/>
          <w:b/>
          <w:bCs/>
          <w:lang w:val="en-IN"/>
        </w:rPr>
        <w:t>✅</w:t>
      </w:r>
      <w:r w:rsidRPr="00EE6F06">
        <w:rPr>
          <w:b/>
          <w:bCs/>
          <w:lang w:val="en-IN"/>
        </w:rPr>
        <w:t xml:space="preserve"> Advantages</w:t>
      </w:r>
    </w:p>
    <w:p w14:paraId="2B3A585C" w14:textId="77777777" w:rsidR="00EE6F06" w:rsidRPr="00EE6F06" w:rsidRDefault="00EE6F06" w:rsidP="00EE6F06">
      <w:pPr>
        <w:pStyle w:val="ListParagraph"/>
        <w:numPr>
          <w:ilvl w:val="0"/>
          <w:numId w:val="34"/>
        </w:numPr>
        <w:rPr>
          <w:lang w:val="en-IN"/>
        </w:rPr>
      </w:pPr>
      <w:r w:rsidRPr="00EE6F06">
        <w:rPr>
          <w:lang w:val="en-IN"/>
        </w:rPr>
        <w:t>Keeps styles separate from elements</w:t>
      </w:r>
    </w:p>
    <w:p w14:paraId="785C85D4" w14:textId="77777777" w:rsidR="00EE6F06" w:rsidRPr="00EE6F06" w:rsidRDefault="00EE6F06" w:rsidP="00EE6F06">
      <w:pPr>
        <w:pStyle w:val="ListParagraph"/>
        <w:numPr>
          <w:ilvl w:val="0"/>
          <w:numId w:val="34"/>
        </w:numPr>
        <w:rPr>
          <w:lang w:val="en-IN"/>
        </w:rPr>
      </w:pPr>
      <w:r w:rsidRPr="00EE6F06">
        <w:rPr>
          <w:lang w:val="en-IN"/>
        </w:rPr>
        <w:t>Good for single-page websites</w:t>
      </w:r>
    </w:p>
    <w:p w14:paraId="10871001" w14:textId="77777777" w:rsidR="00EE6F06" w:rsidRPr="00EE6F06" w:rsidRDefault="00EE6F06" w:rsidP="00EE6F06">
      <w:pPr>
        <w:pStyle w:val="ListParagraph"/>
        <w:numPr>
          <w:ilvl w:val="0"/>
          <w:numId w:val="34"/>
        </w:numPr>
        <w:rPr>
          <w:lang w:val="en-IN"/>
        </w:rPr>
      </w:pPr>
      <w:r w:rsidRPr="00EE6F06">
        <w:rPr>
          <w:lang w:val="en-IN"/>
        </w:rPr>
        <w:t>No extra file required</w:t>
      </w:r>
    </w:p>
    <w:p w14:paraId="287D9EC0" w14:textId="77777777" w:rsidR="00EE6F06" w:rsidRPr="00EE6F06" w:rsidRDefault="00EE6F06" w:rsidP="00EE6F06">
      <w:pPr>
        <w:pStyle w:val="ListParagraph"/>
        <w:ind w:left="360"/>
        <w:rPr>
          <w:b/>
          <w:bCs/>
          <w:lang w:val="en-IN"/>
        </w:rPr>
      </w:pPr>
      <w:r w:rsidRPr="00EE6F06">
        <w:rPr>
          <w:rFonts w:ascii="Segoe UI Emoji" w:hAnsi="Segoe UI Emoji" w:cs="Segoe UI Emoji"/>
          <w:b/>
          <w:bCs/>
          <w:lang w:val="en-IN"/>
        </w:rPr>
        <w:t>❌</w:t>
      </w:r>
      <w:r w:rsidRPr="00EE6F06">
        <w:rPr>
          <w:b/>
          <w:bCs/>
          <w:lang w:val="en-IN"/>
        </w:rPr>
        <w:t xml:space="preserve"> Disadvantages</w:t>
      </w:r>
    </w:p>
    <w:p w14:paraId="764001EA" w14:textId="77777777" w:rsidR="00EE6F06" w:rsidRPr="00EE6F06" w:rsidRDefault="00EE6F06" w:rsidP="00EE6F06">
      <w:pPr>
        <w:pStyle w:val="ListParagraph"/>
        <w:numPr>
          <w:ilvl w:val="0"/>
          <w:numId w:val="35"/>
        </w:numPr>
        <w:rPr>
          <w:lang w:val="en-IN"/>
        </w:rPr>
      </w:pPr>
      <w:r w:rsidRPr="00EE6F06">
        <w:rPr>
          <w:lang w:val="en-IN"/>
        </w:rPr>
        <w:lastRenderedPageBreak/>
        <w:t>Cannot reuse styles across multiple pages</w:t>
      </w:r>
    </w:p>
    <w:p w14:paraId="109669DE" w14:textId="77777777" w:rsidR="00EE6F06" w:rsidRPr="00EE6F06" w:rsidRDefault="00EE6F06" w:rsidP="00EE6F06">
      <w:pPr>
        <w:pStyle w:val="ListParagraph"/>
        <w:numPr>
          <w:ilvl w:val="0"/>
          <w:numId w:val="35"/>
        </w:numPr>
        <w:rPr>
          <w:lang w:val="en-IN"/>
        </w:rPr>
      </w:pPr>
      <w:r w:rsidRPr="00EE6F06">
        <w:rPr>
          <w:lang w:val="en-IN"/>
        </w:rPr>
        <w:t>Increases page size</w:t>
      </w:r>
    </w:p>
    <w:p w14:paraId="756826DD" w14:textId="77777777" w:rsidR="00EE6F06" w:rsidRPr="00EE6F06" w:rsidRDefault="00EE6F06" w:rsidP="00EE6F06">
      <w:pPr>
        <w:pStyle w:val="ListParagraph"/>
        <w:numPr>
          <w:ilvl w:val="0"/>
          <w:numId w:val="35"/>
        </w:numPr>
        <w:rPr>
          <w:lang w:val="en-IN"/>
        </w:rPr>
      </w:pPr>
      <w:r w:rsidRPr="00EE6F06">
        <w:rPr>
          <w:lang w:val="en-IN"/>
        </w:rPr>
        <w:t>Harder to maintain for large sites</w:t>
      </w:r>
    </w:p>
    <w:p w14:paraId="0DB18EE4" w14:textId="77777777" w:rsidR="00EE6F06" w:rsidRDefault="00EE6F06" w:rsidP="00EE6F06">
      <w:pPr>
        <w:pStyle w:val="ListParagraph"/>
        <w:ind w:left="360"/>
        <w:rPr>
          <w:lang w:val="en-IN"/>
        </w:rPr>
      </w:pPr>
    </w:p>
    <w:p w14:paraId="020DFD09" w14:textId="0D44E7F7" w:rsidR="00EE6F06" w:rsidRPr="00A22348" w:rsidRDefault="00A22348" w:rsidP="00EE6F06">
      <w:pPr>
        <w:pStyle w:val="ListParagraph"/>
        <w:numPr>
          <w:ilvl w:val="0"/>
          <w:numId w:val="31"/>
        </w:numPr>
        <w:rPr>
          <w:lang w:val="en-IN"/>
        </w:rPr>
      </w:pPr>
      <w:r w:rsidRPr="00A22348">
        <w:t>External CSS</w:t>
      </w:r>
      <w:r>
        <w:t>:</w:t>
      </w:r>
    </w:p>
    <w:p w14:paraId="35223850" w14:textId="77777777" w:rsidR="00D14044" w:rsidRPr="00D14044" w:rsidRDefault="00D14044" w:rsidP="00D14044">
      <w:pPr>
        <w:pStyle w:val="ListParagraph"/>
        <w:rPr>
          <w:b/>
          <w:bCs/>
          <w:lang w:val="en-IN"/>
        </w:rPr>
      </w:pPr>
      <w:r w:rsidRPr="00D14044">
        <w:rPr>
          <w:rFonts w:ascii="Segoe UI Emoji" w:hAnsi="Segoe UI Emoji" w:cs="Segoe UI Emoji"/>
          <w:b/>
          <w:bCs/>
          <w:lang w:val="en-IN"/>
        </w:rPr>
        <w:t>✅</w:t>
      </w:r>
      <w:r w:rsidRPr="00D14044">
        <w:rPr>
          <w:b/>
          <w:bCs/>
          <w:lang w:val="en-IN"/>
        </w:rPr>
        <w:t xml:space="preserve"> Advantages</w:t>
      </w:r>
    </w:p>
    <w:p w14:paraId="7CD7125A" w14:textId="77777777" w:rsidR="00D14044" w:rsidRPr="00D14044" w:rsidRDefault="00D14044" w:rsidP="00D14044">
      <w:pPr>
        <w:pStyle w:val="ListParagraph"/>
        <w:numPr>
          <w:ilvl w:val="0"/>
          <w:numId w:val="38"/>
        </w:numPr>
        <w:rPr>
          <w:lang w:val="en-IN"/>
        </w:rPr>
      </w:pPr>
      <w:r w:rsidRPr="00D14044">
        <w:rPr>
          <w:lang w:val="en-IN"/>
        </w:rPr>
        <w:t>Best separation of content and design</w:t>
      </w:r>
    </w:p>
    <w:p w14:paraId="61E7F6DC" w14:textId="77777777" w:rsidR="00D14044" w:rsidRPr="00D14044" w:rsidRDefault="00D14044" w:rsidP="00D14044">
      <w:pPr>
        <w:pStyle w:val="ListParagraph"/>
        <w:numPr>
          <w:ilvl w:val="0"/>
          <w:numId w:val="38"/>
        </w:numPr>
        <w:rPr>
          <w:lang w:val="en-IN"/>
        </w:rPr>
      </w:pPr>
      <w:r w:rsidRPr="00D14044">
        <w:rPr>
          <w:lang w:val="en-IN"/>
        </w:rPr>
        <w:t>Reusable across multiple pages</w:t>
      </w:r>
    </w:p>
    <w:p w14:paraId="1AF652FB" w14:textId="77777777" w:rsidR="00D14044" w:rsidRPr="00D14044" w:rsidRDefault="00D14044" w:rsidP="00D14044">
      <w:pPr>
        <w:pStyle w:val="ListParagraph"/>
        <w:numPr>
          <w:ilvl w:val="0"/>
          <w:numId w:val="38"/>
        </w:numPr>
        <w:rPr>
          <w:lang w:val="en-IN"/>
        </w:rPr>
      </w:pPr>
      <w:r w:rsidRPr="00D14044">
        <w:rPr>
          <w:lang w:val="en-IN"/>
        </w:rPr>
        <w:t>Easy to maintain</w:t>
      </w:r>
    </w:p>
    <w:p w14:paraId="76DA20BA" w14:textId="77777777" w:rsidR="00D14044" w:rsidRPr="00D14044" w:rsidRDefault="00D14044" w:rsidP="00D14044">
      <w:pPr>
        <w:pStyle w:val="ListParagraph"/>
        <w:numPr>
          <w:ilvl w:val="0"/>
          <w:numId w:val="38"/>
        </w:numPr>
        <w:rPr>
          <w:lang w:val="en-IN"/>
        </w:rPr>
      </w:pPr>
      <w:r w:rsidRPr="00D14044">
        <w:rPr>
          <w:lang w:val="en-IN"/>
        </w:rPr>
        <w:t>Cleaner HTML</w:t>
      </w:r>
    </w:p>
    <w:p w14:paraId="29266C98" w14:textId="77777777" w:rsidR="00D14044" w:rsidRPr="00D14044" w:rsidRDefault="00D14044" w:rsidP="00D14044">
      <w:pPr>
        <w:pStyle w:val="ListParagraph"/>
        <w:numPr>
          <w:ilvl w:val="0"/>
          <w:numId w:val="38"/>
        </w:numPr>
        <w:rPr>
          <w:lang w:val="en-IN"/>
        </w:rPr>
      </w:pPr>
      <w:r w:rsidRPr="00D14044">
        <w:rPr>
          <w:lang w:val="en-IN"/>
        </w:rPr>
        <w:t>Faster loading after first request (browser caching)</w:t>
      </w:r>
    </w:p>
    <w:p w14:paraId="4220C1C9" w14:textId="77777777" w:rsidR="00D14044" w:rsidRPr="00D14044" w:rsidRDefault="00D14044" w:rsidP="00D14044">
      <w:pPr>
        <w:pStyle w:val="ListParagraph"/>
        <w:rPr>
          <w:b/>
          <w:bCs/>
          <w:lang w:val="en-IN"/>
        </w:rPr>
      </w:pPr>
      <w:r w:rsidRPr="00D14044">
        <w:rPr>
          <w:rFonts w:ascii="Segoe UI Emoji" w:hAnsi="Segoe UI Emoji" w:cs="Segoe UI Emoji"/>
          <w:b/>
          <w:bCs/>
          <w:lang w:val="en-IN"/>
        </w:rPr>
        <w:t>❌</w:t>
      </w:r>
      <w:r w:rsidRPr="00D14044">
        <w:rPr>
          <w:b/>
          <w:bCs/>
          <w:lang w:val="en-IN"/>
        </w:rPr>
        <w:t xml:space="preserve"> Disadvantages</w:t>
      </w:r>
    </w:p>
    <w:p w14:paraId="7DB70931" w14:textId="77777777" w:rsidR="00D14044" w:rsidRPr="00D14044" w:rsidRDefault="00D14044" w:rsidP="00D14044">
      <w:pPr>
        <w:pStyle w:val="ListParagraph"/>
        <w:numPr>
          <w:ilvl w:val="0"/>
          <w:numId w:val="39"/>
        </w:numPr>
        <w:rPr>
          <w:lang w:val="en-IN"/>
        </w:rPr>
      </w:pPr>
      <w:r w:rsidRPr="00D14044">
        <w:rPr>
          <w:lang w:val="en-IN"/>
        </w:rPr>
        <w:t>Requires an extra file</w:t>
      </w:r>
    </w:p>
    <w:p w14:paraId="71E8A072" w14:textId="77777777" w:rsidR="00D14044" w:rsidRPr="00D14044" w:rsidRDefault="00D14044" w:rsidP="00D14044">
      <w:pPr>
        <w:pStyle w:val="ListParagraph"/>
        <w:numPr>
          <w:ilvl w:val="0"/>
          <w:numId w:val="39"/>
        </w:numPr>
        <w:rPr>
          <w:lang w:val="en-IN"/>
        </w:rPr>
      </w:pPr>
      <w:r w:rsidRPr="00D14044">
        <w:rPr>
          <w:lang w:val="en-IN"/>
        </w:rPr>
        <w:t>Page may briefly load without styles if file is slow (rare today)</w:t>
      </w:r>
    </w:p>
    <w:p w14:paraId="62AA917E" w14:textId="77777777" w:rsidR="00A22348" w:rsidRDefault="00A22348" w:rsidP="00A22348">
      <w:pPr>
        <w:pStyle w:val="ListParagraph"/>
        <w:rPr>
          <w:rFonts w:ascii="Segoe UI Emoji" w:hAnsi="Segoe UI Emoji" w:cs="Segoe UI Emoji"/>
          <w:lang w:val="en-IN"/>
        </w:rPr>
      </w:pPr>
    </w:p>
    <w:p w14:paraId="50B707D1" w14:textId="77777777" w:rsidR="00D14044" w:rsidRDefault="00D14044" w:rsidP="00D14044">
      <w:pPr>
        <w:pStyle w:val="ListParagraph"/>
        <w:jc w:val="center"/>
        <w:rPr>
          <w:rFonts w:ascii="Segoe UI Emoji" w:hAnsi="Segoe UI Emoji" w:cs="Segoe UI Emoji"/>
          <w:lang w:val="en-IN"/>
        </w:rPr>
      </w:pPr>
    </w:p>
    <w:p w14:paraId="4220E73F" w14:textId="37E4E587" w:rsidR="00D14044" w:rsidRDefault="00D14044" w:rsidP="00D14044">
      <w:pPr>
        <w:pStyle w:val="ListParagraph"/>
        <w:jc w:val="center"/>
      </w:pPr>
      <w:r w:rsidRPr="00D14044">
        <w:t>• CSS Box Model</w:t>
      </w:r>
    </w:p>
    <w:p w14:paraId="33C059AA" w14:textId="77777777" w:rsidR="00D14044" w:rsidRDefault="00D14044" w:rsidP="00D14044">
      <w:pPr>
        <w:pStyle w:val="ListParagraph"/>
        <w:jc w:val="center"/>
      </w:pPr>
    </w:p>
    <w:p w14:paraId="3228723F" w14:textId="67939BDE" w:rsidR="00D14044" w:rsidRPr="003B4008" w:rsidRDefault="003B4008" w:rsidP="003B4008">
      <w:pPr>
        <w:pStyle w:val="ListParagraph"/>
        <w:numPr>
          <w:ilvl w:val="0"/>
          <w:numId w:val="5"/>
        </w:numPr>
        <w:rPr>
          <w:lang w:val="en-IN"/>
        </w:rPr>
      </w:pPr>
      <w:r w:rsidRPr="003B4008">
        <w:t>Explain the CSS box model and its components (content, padding, border, margin). How does each affect the size of an element?</w:t>
      </w:r>
    </w:p>
    <w:p w14:paraId="57573CCB" w14:textId="719CEE72" w:rsidR="002D46A1" w:rsidRPr="002D46A1" w:rsidRDefault="002D46A1" w:rsidP="002D46A1">
      <w:pPr>
        <w:pStyle w:val="ListParagraph"/>
        <w:numPr>
          <w:ilvl w:val="0"/>
          <w:numId w:val="31"/>
        </w:numPr>
        <w:rPr>
          <w:lang w:val="en-IN"/>
        </w:rPr>
      </w:pPr>
      <w:r w:rsidRPr="002D46A1">
        <w:t xml:space="preserve">The </w:t>
      </w:r>
      <w:r w:rsidRPr="002D46A1">
        <w:rPr>
          <w:b/>
          <w:bCs/>
        </w:rPr>
        <w:t>CSS box model</w:t>
      </w:r>
      <w:r w:rsidRPr="002D46A1">
        <w:t xml:space="preserve"> describes how every HTML element is structured and how its size is calculated in a web page layout.</w:t>
      </w:r>
    </w:p>
    <w:p w14:paraId="771BD858" w14:textId="6BBB5120" w:rsidR="00681F48" w:rsidRDefault="00681F48" w:rsidP="00681F48">
      <w:pPr>
        <w:pStyle w:val="ListParagraph"/>
        <w:numPr>
          <w:ilvl w:val="0"/>
          <w:numId w:val="31"/>
        </w:numPr>
        <w:rPr>
          <w:lang w:val="en-IN"/>
        </w:rPr>
      </w:pPr>
      <w:r w:rsidRPr="00681F48">
        <w:rPr>
          <w:lang w:val="en-IN"/>
        </w:rPr>
        <w:t>Content → Padding → Border → Margin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518"/>
        <w:gridCol w:w="5176"/>
      </w:tblGrid>
      <w:tr w:rsidR="00BD0A4B" w:rsidRPr="00BD0A4B" w14:paraId="0F675A4C" w14:textId="77777777" w:rsidTr="00BD0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5C66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b/>
                <w:bCs/>
                <w:lang w:val="en-IN"/>
              </w:rPr>
            </w:pPr>
            <w:r w:rsidRPr="00BD0A4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1F629D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b/>
                <w:bCs/>
                <w:lang w:val="en-IN"/>
              </w:rPr>
            </w:pPr>
            <w:r w:rsidRPr="00BD0A4B">
              <w:rPr>
                <w:b/>
                <w:bCs/>
                <w:lang w:val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E16E54C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b/>
                <w:bCs/>
                <w:lang w:val="en-IN"/>
              </w:rPr>
            </w:pPr>
            <w:r w:rsidRPr="00BD0A4B">
              <w:rPr>
                <w:b/>
                <w:bCs/>
                <w:lang w:val="en-IN"/>
              </w:rPr>
              <w:t>Affects Total Size?</w:t>
            </w:r>
          </w:p>
        </w:tc>
      </w:tr>
      <w:tr w:rsidR="00BD0A4B" w:rsidRPr="00BD0A4B" w14:paraId="2A137154" w14:textId="77777777" w:rsidTr="00BD0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C63E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164E795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Actual text/image area</w:t>
            </w:r>
          </w:p>
        </w:tc>
        <w:tc>
          <w:tcPr>
            <w:tcW w:w="0" w:type="auto"/>
            <w:vAlign w:val="center"/>
            <w:hideMark/>
          </w:tcPr>
          <w:p w14:paraId="6714F54D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rFonts w:ascii="Segoe UI Emoji" w:hAnsi="Segoe UI Emoji" w:cs="Segoe UI Emoji"/>
                <w:lang w:val="en-IN"/>
              </w:rPr>
              <w:t>✅</w:t>
            </w:r>
            <w:r w:rsidRPr="00BD0A4B">
              <w:rPr>
                <w:lang w:val="en-IN"/>
              </w:rPr>
              <w:t xml:space="preserve"> Yes</w:t>
            </w:r>
          </w:p>
        </w:tc>
      </w:tr>
      <w:tr w:rsidR="00BD0A4B" w:rsidRPr="00BD0A4B" w14:paraId="1CA5CB23" w14:textId="77777777" w:rsidTr="00BD0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5BA3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679B57ED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Space inside border</w:t>
            </w:r>
          </w:p>
        </w:tc>
        <w:tc>
          <w:tcPr>
            <w:tcW w:w="0" w:type="auto"/>
            <w:vAlign w:val="center"/>
            <w:hideMark/>
          </w:tcPr>
          <w:p w14:paraId="4D890586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rFonts w:ascii="Segoe UI Emoji" w:hAnsi="Segoe UI Emoji" w:cs="Segoe UI Emoji"/>
                <w:lang w:val="en-IN"/>
              </w:rPr>
              <w:t>✅</w:t>
            </w:r>
            <w:r w:rsidRPr="00BD0A4B">
              <w:rPr>
                <w:lang w:val="en-IN"/>
              </w:rPr>
              <w:t xml:space="preserve"> Yes</w:t>
            </w:r>
          </w:p>
        </w:tc>
      </w:tr>
      <w:tr w:rsidR="00BD0A4B" w:rsidRPr="00BD0A4B" w14:paraId="6236938C" w14:textId="77777777" w:rsidTr="00BD0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AEF2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43A3A59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Outline around padding</w:t>
            </w:r>
          </w:p>
        </w:tc>
        <w:tc>
          <w:tcPr>
            <w:tcW w:w="0" w:type="auto"/>
            <w:vAlign w:val="center"/>
            <w:hideMark/>
          </w:tcPr>
          <w:p w14:paraId="78DD70A0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rFonts w:ascii="Segoe UI Emoji" w:hAnsi="Segoe UI Emoji" w:cs="Segoe UI Emoji"/>
                <w:lang w:val="en-IN"/>
              </w:rPr>
              <w:t>✅</w:t>
            </w:r>
            <w:r w:rsidRPr="00BD0A4B">
              <w:rPr>
                <w:lang w:val="en-IN"/>
              </w:rPr>
              <w:t xml:space="preserve"> Yes</w:t>
            </w:r>
          </w:p>
        </w:tc>
      </w:tr>
      <w:tr w:rsidR="00BD0A4B" w:rsidRPr="00BD0A4B" w14:paraId="4649B94E" w14:textId="77777777" w:rsidTr="00BD0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5193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13916DF0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lang w:val="en-IN"/>
              </w:rPr>
              <w:t>Space outside border</w:t>
            </w:r>
          </w:p>
        </w:tc>
        <w:tc>
          <w:tcPr>
            <w:tcW w:w="0" w:type="auto"/>
            <w:vAlign w:val="center"/>
            <w:hideMark/>
          </w:tcPr>
          <w:p w14:paraId="4D335B7D" w14:textId="77777777" w:rsidR="00BD0A4B" w:rsidRPr="00BD0A4B" w:rsidRDefault="00BD0A4B" w:rsidP="00BD0A4B">
            <w:pPr>
              <w:pStyle w:val="ListParagraph"/>
              <w:numPr>
                <w:ilvl w:val="0"/>
                <w:numId w:val="31"/>
              </w:numPr>
              <w:rPr>
                <w:lang w:val="en-IN"/>
              </w:rPr>
            </w:pPr>
            <w:r w:rsidRPr="00BD0A4B">
              <w:rPr>
                <w:rFonts w:ascii="Segoe UI Emoji" w:hAnsi="Segoe UI Emoji" w:cs="Segoe UI Emoji"/>
                <w:lang w:val="en-IN"/>
              </w:rPr>
              <w:t>❌</w:t>
            </w:r>
            <w:r w:rsidRPr="00BD0A4B">
              <w:rPr>
                <w:lang w:val="en-IN"/>
              </w:rPr>
              <w:t xml:space="preserve"> (doesn’t affect internal size, but affects layout space)</w:t>
            </w:r>
          </w:p>
        </w:tc>
      </w:tr>
    </w:tbl>
    <w:p w14:paraId="63743C78" w14:textId="77777777" w:rsidR="00681F48" w:rsidRDefault="00681F48" w:rsidP="00CE5B99">
      <w:pPr>
        <w:pStyle w:val="ListParagraph"/>
        <w:rPr>
          <w:lang w:val="en-IN"/>
        </w:rPr>
      </w:pPr>
    </w:p>
    <w:p w14:paraId="752940B6" w14:textId="7505A216" w:rsidR="00CE5B99" w:rsidRPr="0066584E" w:rsidRDefault="00D07521" w:rsidP="00CE5B99">
      <w:pPr>
        <w:pStyle w:val="ListParagraph"/>
        <w:numPr>
          <w:ilvl w:val="0"/>
          <w:numId w:val="5"/>
        </w:numPr>
        <w:rPr>
          <w:lang w:val="en-IN"/>
        </w:rPr>
      </w:pPr>
      <w:r w:rsidRPr="00D07521">
        <w:t>What is the difference between border-box and content-box box-sizing in CSS? Which is the default?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2755"/>
        <w:gridCol w:w="2646"/>
      </w:tblGrid>
      <w:tr w:rsidR="00E37910" w:rsidRPr="00E37910" w14:paraId="605C3893" w14:textId="77777777" w:rsidTr="00E379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A7EEF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b/>
                <w:bCs/>
                <w:lang w:val="en-IN"/>
              </w:rPr>
            </w:pPr>
            <w:r w:rsidRPr="00E3791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49AFF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b/>
                <w:bCs/>
                <w:lang w:val="en-IN"/>
              </w:rPr>
            </w:pPr>
            <w:r w:rsidRPr="00E37910">
              <w:rPr>
                <w:b/>
                <w:bCs/>
                <w:lang w:val="en-IN"/>
              </w:rPr>
              <w:t>content-box (Default)</w:t>
            </w:r>
          </w:p>
        </w:tc>
        <w:tc>
          <w:tcPr>
            <w:tcW w:w="0" w:type="auto"/>
            <w:vAlign w:val="center"/>
            <w:hideMark/>
          </w:tcPr>
          <w:p w14:paraId="25DB125D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b/>
                <w:bCs/>
                <w:lang w:val="en-IN"/>
              </w:rPr>
            </w:pPr>
            <w:r w:rsidRPr="00E37910">
              <w:rPr>
                <w:b/>
                <w:bCs/>
                <w:lang w:val="en-IN"/>
              </w:rPr>
              <w:t>border-box</w:t>
            </w:r>
          </w:p>
        </w:tc>
      </w:tr>
      <w:tr w:rsidR="00E37910" w:rsidRPr="00E37910" w14:paraId="5C8A401D" w14:textId="77777777" w:rsidTr="00E37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417C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lang w:val="en-IN"/>
              </w:rPr>
              <w:t>Width includes padding?</w:t>
            </w:r>
          </w:p>
        </w:tc>
        <w:tc>
          <w:tcPr>
            <w:tcW w:w="0" w:type="auto"/>
            <w:vAlign w:val="center"/>
            <w:hideMark/>
          </w:tcPr>
          <w:p w14:paraId="2B2402F9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❌</w:t>
            </w:r>
            <w:r w:rsidRPr="00E37910">
              <w:rPr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92C487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✅</w:t>
            </w:r>
            <w:r w:rsidRPr="00E37910">
              <w:rPr>
                <w:lang w:val="en-IN"/>
              </w:rPr>
              <w:t xml:space="preserve"> Yes</w:t>
            </w:r>
          </w:p>
        </w:tc>
      </w:tr>
      <w:tr w:rsidR="00E37910" w:rsidRPr="00E37910" w14:paraId="064A4F1D" w14:textId="77777777" w:rsidTr="00E37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86E8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lang w:val="en-IN"/>
              </w:rPr>
              <w:t>Width includes border?</w:t>
            </w:r>
          </w:p>
        </w:tc>
        <w:tc>
          <w:tcPr>
            <w:tcW w:w="0" w:type="auto"/>
            <w:vAlign w:val="center"/>
            <w:hideMark/>
          </w:tcPr>
          <w:p w14:paraId="7AA63B1C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❌</w:t>
            </w:r>
            <w:r w:rsidRPr="00E37910">
              <w:rPr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36904A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✅</w:t>
            </w:r>
            <w:r w:rsidRPr="00E37910">
              <w:rPr>
                <w:lang w:val="en-IN"/>
              </w:rPr>
              <w:t xml:space="preserve"> Yes</w:t>
            </w:r>
          </w:p>
        </w:tc>
      </w:tr>
      <w:tr w:rsidR="00E37910" w:rsidRPr="00E37910" w14:paraId="6741FB73" w14:textId="77777777" w:rsidTr="00E37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B20C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lang w:val="en-IN"/>
              </w:rPr>
              <w:lastRenderedPageBreak/>
              <w:t>Total size grows when padding added?</w:t>
            </w:r>
          </w:p>
        </w:tc>
        <w:tc>
          <w:tcPr>
            <w:tcW w:w="0" w:type="auto"/>
            <w:vAlign w:val="center"/>
            <w:hideMark/>
          </w:tcPr>
          <w:p w14:paraId="33C05E23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✅</w:t>
            </w:r>
            <w:r w:rsidRPr="00E37910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E82E37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❌</w:t>
            </w:r>
            <w:r w:rsidRPr="00E37910">
              <w:rPr>
                <w:lang w:val="en-IN"/>
              </w:rPr>
              <w:t xml:space="preserve"> No</w:t>
            </w:r>
          </w:p>
        </w:tc>
      </w:tr>
      <w:tr w:rsidR="00E37910" w:rsidRPr="00E37910" w14:paraId="7EBD2CEF" w14:textId="77777777" w:rsidTr="00E37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5433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lang w:val="en-IN"/>
              </w:rPr>
              <w:t>Easier for layout control?</w:t>
            </w:r>
          </w:p>
        </w:tc>
        <w:tc>
          <w:tcPr>
            <w:tcW w:w="0" w:type="auto"/>
            <w:vAlign w:val="center"/>
            <w:hideMark/>
          </w:tcPr>
          <w:p w14:paraId="7CA3182B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❌</w:t>
            </w:r>
            <w:r w:rsidRPr="00E37910">
              <w:rPr>
                <w:lang w:val="en-IN"/>
              </w:rPr>
              <w:t xml:space="preserve"> Less predictable</w:t>
            </w:r>
          </w:p>
        </w:tc>
        <w:tc>
          <w:tcPr>
            <w:tcW w:w="0" w:type="auto"/>
            <w:vAlign w:val="center"/>
            <w:hideMark/>
          </w:tcPr>
          <w:p w14:paraId="17E31C30" w14:textId="77777777" w:rsidR="00E37910" w:rsidRPr="00E37910" w:rsidRDefault="00E37910" w:rsidP="00E37910">
            <w:pPr>
              <w:pStyle w:val="ListParagraph"/>
              <w:numPr>
                <w:ilvl w:val="0"/>
                <w:numId w:val="40"/>
              </w:numPr>
              <w:rPr>
                <w:lang w:val="en-IN"/>
              </w:rPr>
            </w:pPr>
            <w:r w:rsidRPr="00E37910">
              <w:rPr>
                <w:rFonts w:ascii="Segoe UI Emoji" w:hAnsi="Segoe UI Emoji" w:cs="Segoe UI Emoji"/>
                <w:lang w:val="en-IN"/>
              </w:rPr>
              <w:t>✅</w:t>
            </w:r>
            <w:r w:rsidRPr="00E37910">
              <w:rPr>
                <w:lang w:val="en-IN"/>
              </w:rPr>
              <w:t xml:space="preserve"> More predictable</w:t>
            </w:r>
          </w:p>
        </w:tc>
      </w:tr>
    </w:tbl>
    <w:p w14:paraId="2FA28004" w14:textId="702DFA4F" w:rsidR="0066584E" w:rsidRPr="00777EA7" w:rsidRDefault="00777EA7" w:rsidP="0066584E">
      <w:pPr>
        <w:pStyle w:val="ListParagraph"/>
        <w:numPr>
          <w:ilvl w:val="0"/>
          <w:numId w:val="40"/>
        </w:numPr>
        <w:rPr>
          <w:lang w:val="en-IN"/>
        </w:rPr>
      </w:pPr>
      <w:r w:rsidRPr="00777EA7">
        <w:rPr>
          <w:b/>
          <w:bCs/>
        </w:rPr>
        <w:t>Default:</w:t>
      </w:r>
      <w:r w:rsidRPr="00777EA7">
        <w:t xml:space="preserve"> content-box</w:t>
      </w:r>
    </w:p>
    <w:p w14:paraId="65C5FE79" w14:textId="5BFC65EB" w:rsidR="00777EA7" w:rsidRPr="00777EA7" w:rsidRDefault="00777EA7" w:rsidP="0066584E">
      <w:pPr>
        <w:pStyle w:val="ListParagraph"/>
        <w:numPr>
          <w:ilvl w:val="0"/>
          <w:numId w:val="40"/>
        </w:numPr>
        <w:rPr>
          <w:lang w:val="en-IN"/>
        </w:rPr>
      </w:pPr>
      <w:r w:rsidRPr="00777EA7">
        <w:t>Difference:</w:t>
      </w:r>
    </w:p>
    <w:p w14:paraId="6A4A8B3D" w14:textId="77777777" w:rsidR="00777EA7" w:rsidRDefault="00777EA7" w:rsidP="00777EA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content</w:t>
      </w:r>
      <w:proofErr w:type="gramEnd"/>
      <w:r>
        <w:rPr>
          <w:rStyle w:val="HTMLCode"/>
          <w:rFonts w:eastAsiaTheme="majorEastAsia"/>
        </w:rPr>
        <w:t>-box</w:t>
      </w:r>
      <w:r>
        <w:t xml:space="preserve"> adds padding and border </w:t>
      </w:r>
      <w:r>
        <w:rPr>
          <w:rStyle w:val="Emphasis"/>
          <w:rFonts w:eastAsiaTheme="majorEastAsia"/>
        </w:rPr>
        <w:t>outside</w:t>
      </w:r>
      <w:r>
        <w:t xml:space="preserve"> the set width</w:t>
      </w:r>
    </w:p>
    <w:p w14:paraId="48CC8730" w14:textId="77777777" w:rsidR="00777EA7" w:rsidRDefault="00777EA7" w:rsidP="00777EA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border</w:t>
      </w:r>
      <w:proofErr w:type="gramEnd"/>
      <w:r>
        <w:rPr>
          <w:rStyle w:val="HTMLCode"/>
          <w:rFonts w:eastAsiaTheme="majorEastAsia"/>
        </w:rPr>
        <w:t>-box</w:t>
      </w:r>
      <w:r>
        <w:t xml:space="preserve"> includes padding and border </w:t>
      </w:r>
      <w:r>
        <w:rPr>
          <w:rStyle w:val="Emphasis"/>
          <w:rFonts w:eastAsiaTheme="majorEastAsia"/>
        </w:rPr>
        <w:t>inside</w:t>
      </w:r>
      <w:r>
        <w:t xml:space="preserve"> the set width</w:t>
      </w:r>
    </w:p>
    <w:p w14:paraId="3D568C72" w14:textId="77777777" w:rsidR="00777EA7" w:rsidRDefault="00777EA7" w:rsidP="00777EA7">
      <w:pPr>
        <w:pStyle w:val="NormalWeb"/>
      </w:pPr>
    </w:p>
    <w:p w14:paraId="6541C4BE" w14:textId="0D50DDE0" w:rsidR="00777EA7" w:rsidRPr="002508C5" w:rsidRDefault="002508C5" w:rsidP="002508C5">
      <w:pPr>
        <w:pStyle w:val="ListParagraph"/>
        <w:numPr>
          <w:ilvl w:val="0"/>
          <w:numId w:val="13"/>
        </w:numPr>
        <w:jc w:val="center"/>
        <w:rPr>
          <w:lang w:val="en-IN"/>
        </w:rPr>
      </w:pPr>
      <w:r w:rsidRPr="002508C5">
        <w:t>CSS Flexbox</w:t>
      </w:r>
    </w:p>
    <w:p w14:paraId="1E594220" w14:textId="77777777" w:rsidR="002508C5" w:rsidRPr="00777EA7" w:rsidRDefault="002508C5" w:rsidP="002508C5">
      <w:pPr>
        <w:pStyle w:val="ListParagraph"/>
        <w:ind w:left="1440"/>
        <w:rPr>
          <w:lang w:val="en-IN"/>
        </w:rPr>
      </w:pPr>
    </w:p>
    <w:p w14:paraId="24E52324" w14:textId="535E77D5" w:rsidR="0042526D" w:rsidRPr="0042526D" w:rsidRDefault="00FB2A9D" w:rsidP="0042526D">
      <w:pPr>
        <w:pStyle w:val="ListParagraph"/>
        <w:numPr>
          <w:ilvl w:val="0"/>
          <w:numId w:val="5"/>
        </w:numPr>
        <w:rPr>
          <w:lang w:val="en-IN"/>
        </w:rPr>
      </w:pPr>
      <w:r w:rsidRPr="00FB2A9D">
        <w:t xml:space="preserve">What is CSS Flexbox, and how is it useful for layout design? Explain the terms </w:t>
      </w:r>
      <w:proofErr w:type="spellStart"/>
      <w:r w:rsidRPr="00FB2A9D">
        <w:t>f</w:t>
      </w:r>
      <w:proofErr w:type="spellEnd"/>
      <w:r w:rsidRPr="00FB2A9D">
        <w:t xml:space="preserve"> lex-container and flex-item.</w:t>
      </w:r>
    </w:p>
    <w:p w14:paraId="32499253" w14:textId="77777777" w:rsidR="0042526D" w:rsidRDefault="0042526D" w:rsidP="0042526D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CSS Flexbox</w:t>
      </w:r>
      <w:r>
        <w:t xml:space="preserve"> is a layout model that makes it easy to design </w:t>
      </w:r>
      <w:r>
        <w:rPr>
          <w:rStyle w:val="Strong"/>
          <w:rFonts w:eastAsiaTheme="majorEastAsia"/>
        </w:rPr>
        <w:t>responsive, flexible, and aligned layouts</w:t>
      </w:r>
      <w:r>
        <w:t xml:space="preserve"> without using floats or complicated positioning.</w:t>
      </w:r>
    </w:p>
    <w:p w14:paraId="4B7F3BDD" w14:textId="77777777" w:rsidR="0042526D" w:rsidRDefault="0042526D" w:rsidP="0042526D">
      <w:pPr>
        <w:pStyle w:val="NormalWeb"/>
        <w:numPr>
          <w:ilvl w:val="0"/>
          <w:numId w:val="42"/>
        </w:numPr>
      </w:pPr>
      <w:r>
        <w:t xml:space="preserve">It allows items to </w:t>
      </w:r>
      <w:r>
        <w:rPr>
          <w:rStyle w:val="Strong"/>
          <w:rFonts w:eastAsiaTheme="majorEastAsia"/>
        </w:rPr>
        <w:t>grow, shrink, and wrap</w:t>
      </w:r>
      <w:r>
        <w:t xml:space="preserve"> automatically to fit the container.</w:t>
      </w:r>
    </w:p>
    <w:p w14:paraId="1B58391F" w14:textId="56F98CE6" w:rsidR="0042526D" w:rsidRPr="00122E07" w:rsidRDefault="00122E07" w:rsidP="0042526D">
      <w:pPr>
        <w:pStyle w:val="NormalWeb"/>
        <w:numPr>
          <w:ilvl w:val="0"/>
          <w:numId w:val="42"/>
        </w:numPr>
      </w:pPr>
      <w:r w:rsidRPr="00122E07">
        <w:rPr>
          <w:lang w:val="en-US"/>
        </w:rPr>
        <w:t>Flex Container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63"/>
      </w:tblGrid>
      <w:tr w:rsidR="00C41AAD" w:rsidRPr="00C41AAD" w14:paraId="2D41CFAE" w14:textId="77777777" w:rsidTr="00C41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60709" w14:textId="77777777" w:rsidR="00C41AAD" w:rsidRPr="00C41AAD" w:rsidRDefault="00C41AAD" w:rsidP="00C41AAD">
            <w:pPr>
              <w:pStyle w:val="NormalWeb"/>
              <w:ind w:left="720"/>
              <w:rPr>
                <w:b/>
                <w:bCs/>
              </w:rPr>
            </w:pPr>
            <w:r w:rsidRPr="00C41AA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E6895A6" w14:textId="77777777" w:rsidR="00C41AAD" w:rsidRPr="00C41AAD" w:rsidRDefault="00C41AAD" w:rsidP="00C41AAD">
            <w:pPr>
              <w:pStyle w:val="NormalWeb"/>
              <w:ind w:left="720"/>
              <w:rPr>
                <w:b/>
                <w:bCs/>
              </w:rPr>
            </w:pPr>
            <w:r w:rsidRPr="00C41AAD">
              <w:rPr>
                <w:b/>
                <w:bCs/>
              </w:rPr>
              <w:t>Description</w:t>
            </w:r>
          </w:p>
        </w:tc>
      </w:tr>
      <w:tr w:rsidR="00C41AAD" w:rsidRPr="00C41AAD" w14:paraId="0E8E7C4E" w14:textId="77777777" w:rsidTr="00C4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1FE6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4ED9A4A7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Row or column layout (row, row-reverse, column, column-reverse)</w:t>
            </w:r>
          </w:p>
        </w:tc>
      </w:tr>
      <w:tr w:rsidR="00C41AAD" w:rsidRPr="00C41AAD" w14:paraId="6021A73A" w14:textId="77777777" w:rsidTr="00C4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6374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334B0593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 xml:space="preserve">Horizontal alignment of items (flex-start, </w:t>
            </w:r>
            <w:proofErr w:type="spellStart"/>
            <w:r w:rsidRPr="00C41AAD">
              <w:t>center</w:t>
            </w:r>
            <w:proofErr w:type="spellEnd"/>
            <w:r w:rsidRPr="00C41AAD">
              <w:t>, space-between, etc.)</w:t>
            </w:r>
          </w:p>
        </w:tc>
      </w:tr>
      <w:tr w:rsidR="00C41AAD" w:rsidRPr="00C41AAD" w14:paraId="765E1900" w14:textId="77777777" w:rsidTr="00C4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3936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10B477A1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 xml:space="preserve">Vertical alignment of items (flex-start, </w:t>
            </w:r>
            <w:proofErr w:type="spellStart"/>
            <w:r w:rsidRPr="00C41AAD">
              <w:t>center</w:t>
            </w:r>
            <w:proofErr w:type="spellEnd"/>
            <w:r w:rsidRPr="00C41AAD">
              <w:t>, stretch, etc.)</w:t>
            </w:r>
          </w:p>
        </w:tc>
      </w:tr>
      <w:tr w:rsidR="00C41AAD" w:rsidRPr="00C41AAD" w14:paraId="453B7998" w14:textId="77777777" w:rsidTr="00C4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1A13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flex-wrap</w:t>
            </w:r>
          </w:p>
        </w:tc>
        <w:tc>
          <w:tcPr>
            <w:tcW w:w="0" w:type="auto"/>
            <w:vAlign w:val="center"/>
            <w:hideMark/>
          </w:tcPr>
          <w:p w14:paraId="6CDF1527" w14:textId="77777777" w:rsidR="00C41AAD" w:rsidRPr="00C41AAD" w:rsidRDefault="00C41AAD" w:rsidP="00C41AAD">
            <w:pPr>
              <w:pStyle w:val="NormalWeb"/>
              <w:ind w:left="720"/>
            </w:pPr>
            <w:r w:rsidRPr="00C41AAD">
              <w:t>Whether items wrap to next line (</w:t>
            </w:r>
            <w:proofErr w:type="spellStart"/>
            <w:r w:rsidRPr="00C41AAD">
              <w:t>nowrap</w:t>
            </w:r>
            <w:proofErr w:type="spellEnd"/>
            <w:r w:rsidRPr="00C41AAD">
              <w:t>, wrap, wrap-reverse)</w:t>
            </w:r>
          </w:p>
        </w:tc>
      </w:tr>
    </w:tbl>
    <w:p w14:paraId="55587EBE" w14:textId="1FA87FF5" w:rsidR="00075E5B" w:rsidRDefault="00075E5B" w:rsidP="00687F4B">
      <w:pPr>
        <w:rPr>
          <w:lang w:val="en-IN"/>
        </w:rPr>
      </w:pPr>
    </w:p>
    <w:p w14:paraId="56E2B691" w14:textId="2B40F5B4" w:rsidR="00687F4B" w:rsidRPr="00687F4B" w:rsidRDefault="00687F4B" w:rsidP="00687F4B">
      <w:pPr>
        <w:pStyle w:val="ListParagraph"/>
        <w:numPr>
          <w:ilvl w:val="0"/>
          <w:numId w:val="42"/>
        </w:numPr>
        <w:rPr>
          <w:lang w:val="en-IN"/>
        </w:rPr>
      </w:pPr>
      <w:r w:rsidRPr="00687F4B">
        <w:t>Flex Item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827"/>
      </w:tblGrid>
      <w:tr w:rsidR="00687F4B" w:rsidRPr="00687F4B" w14:paraId="107EBDAD" w14:textId="77777777" w:rsidTr="00687F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3F351" w14:textId="77777777" w:rsidR="00687F4B" w:rsidRPr="00687F4B" w:rsidRDefault="00687F4B" w:rsidP="00687F4B">
            <w:pPr>
              <w:pStyle w:val="ListParagraph"/>
              <w:rPr>
                <w:b/>
                <w:bCs/>
                <w:lang w:val="en-IN"/>
              </w:rPr>
            </w:pPr>
            <w:r w:rsidRPr="00687F4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3A5294" w14:textId="77777777" w:rsidR="00687F4B" w:rsidRPr="00687F4B" w:rsidRDefault="00687F4B" w:rsidP="00687F4B">
            <w:pPr>
              <w:pStyle w:val="ListParagraph"/>
              <w:rPr>
                <w:b/>
                <w:bCs/>
                <w:lang w:val="en-IN"/>
              </w:rPr>
            </w:pPr>
            <w:r w:rsidRPr="00687F4B">
              <w:rPr>
                <w:b/>
                <w:bCs/>
                <w:lang w:val="en-IN"/>
              </w:rPr>
              <w:t>Description</w:t>
            </w:r>
          </w:p>
        </w:tc>
      </w:tr>
      <w:tr w:rsidR="00687F4B" w:rsidRPr="00687F4B" w14:paraId="55DE15B1" w14:textId="77777777" w:rsidTr="00687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5B61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flex-grow</w:t>
            </w:r>
          </w:p>
        </w:tc>
        <w:tc>
          <w:tcPr>
            <w:tcW w:w="0" w:type="auto"/>
            <w:vAlign w:val="center"/>
            <w:hideMark/>
          </w:tcPr>
          <w:p w14:paraId="3EA187A8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How much the item grows relative to others</w:t>
            </w:r>
          </w:p>
        </w:tc>
      </w:tr>
      <w:tr w:rsidR="00687F4B" w:rsidRPr="00687F4B" w14:paraId="587AC74C" w14:textId="77777777" w:rsidTr="00687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0317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flex-shrink</w:t>
            </w:r>
          </w:p>
        </w:tc>
        <w:tc>
          <w:tcPr>
            <w:tcW w:w="0" w:type="auto"/>
            <w:vAlign w:val="center"/>
            <w:hideMark/>
          </w:tcPr>
          <w:p w14:paraId="5CCA5063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How much the item shrinks relative to others</w:t>
            </w:r>
          </w:p>
        </w:tc>
      </w:tr>
      <w:tr w:rsidR="00687F4B" w:rsidRPr="00687F4B" w14:paraId="7F053EF9" w14:textId="77777777" w:rsidTr="00687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8692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flex-basis</w:t>
            </w:r>
          </w:p>
        </w:tc>
        <w:tc>
          <w:tcPr>
            <w:tcW w:w="0" w:type="auto"/>
            <w:vAlign w:val="center"/>
            <w:hideMark/>
          </w:tcPr>
          <w:p w14:paraId="220398AF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Default size of the item before growing or shrinking</w:t>
            </w:r>
          </w:p>
        </w:tc>
      </w:tr>
      <w:tr w:rsidR="00687F4B" w:rsidRPr="00687F4B" w14:paraId="71148302" w14:textId="77777777" w:rsidTr="00687F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C8A7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lastRenderedPageBreak/>
              <w:t>align-self</w:t>
            </w:r>
          </w:p>
        </w:tc>
        <w:tc>
          <w:tcPr>
            <w:tcW w:w="0" w:type="auto"/>
            <w:vAlign w:val="center"/>
            <w:hideMark/>
          </w:tcPr>
          <w:p w14:paraId="4E175B40" w14:textId="77777777" w:rsidR="00687F4B" w:rsidRPr="00687F4B" w:rsidRDefault="00687F4B" w:rsidP="00687F4B">
            <w:pPr>
              <w:pStyle w:val="ListParagraph"/>
              <w:rPr>
                <w:lang w:val="en-IN"/>
              </w:rPr>
            </w:pPr>
            <w:r w:rsidRPr="00687F4B">
              <w:rPr>
                <w:lang w:val="en-IN"/>
              </w:rPr>
              <w:t>Overrides align-items for a single item</w:t>
            </w:r>
          </w:p>
        </w:tc>
      </w:tr>
    </w:tbl>
    <w:p w14:paraId="5BC894A5" w14:textId="77777777" w:rsidR="00687F4B" w:rsidRDefault="00687F4B" w:rsidP="00687F4B">
      <w:pPr>
        <w:pStyle w:val="ListParagraph"/>
        <w:rPr>
          <w:lang w:val="en-IN"/>
        </w:rPr>
      </w:pPr>
    </w:p>
    <w:p w14:paraId="53C18F6E" w14:textId="29049384" w:rsidR="00687F4B" w:rsidRPr="00A1255E" w:rsidRDefault="00A1255E" w:rsidP="00A1255E">
      <w:pPr>
        <w:pStyle w:val="ListParagraph"/>
        <w:numPr>
          <w:ilvl w:val="0"/>
          <w:numId w:val="42"/>
        </w:numPr>
        <w:rPr>
          <w:lang w:val="en-IN"/>
        </w:rPr>
      </w:pPr>
      <w:r w:rsidRPr="00A1255E">
        <w:t>Summary of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73"/>
      </w:tblGrid>
      <w:tr w:rsidR="005D020B" w:rsidRPr="005D020B" w14:paraId="7879CD6E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C7678" w14:textId="77777777" w:rsidR="005D020B" w:rsidRPr="005D020B" w:rsidRDefault="005D020B" w:rsidP="005D020B">
            <w:pPr>
              <w:pStyle w:val="ListParagraph"/>
              <w:rPr>
                <w:lang w:val="en-IN"/>
              </w:rPr>
            </w:pPr>
          </w:p>
        </w:tc>
      </w:tr>
      <w:tr w:rsidR="005D020B" w:rsidRPr="005D020B" w14:paraId="55AD0B13" w14:textId="77777777" w:rsidTr="005D02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EE1E" w14:textId="77777777" w:rsidR="005D020B" w:rsidRPr="005D020B" w:rsidRDefault="005D020B" w:rsidP="005D020B">
            <w:pPr>
              <w:pStyle w:val="ListParagraph"/>
              <w:rPr>
                <w:lang w:val="en-IN"/>
              </w:rPr>
            </w:pPr>
            <w:r w:rsidRPr="005D020B">
              <w:rPr>
                <w:b/>
                <w:bCs/>
                <w:lang w:val="en-IN"/>
              </w:rPr>
              <w:t>Flex Container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EA29" w14:textId="77777777" w:rsidR="005D020B" w:rsidRPr="005D020B" w:rsidRDefault="005D020B" w:rsidP="005D020B">
            <w:pPr>
              <w:pStyle w:val="ListParagraph"/>
              <w:rPr>
                <w:lang w:val="en-IN"/>
              </w:rPr>
            </w:pPr>
            <w:r w:rsidRPr="005D020B">
              <w:rPr>
                <w:lang w:val="en-IN"/>
              </w:rPr>
              <w:t>Parent element with display: flex that controls layout</w:t>
            </w:r>
          </w:p>
        </w:tc>
      </w:tr>
      <w:tr w:rsidR="005D020B" w:rsidRPr="005D020B" w14:paraId="5D385B41" w14:textId="77777777" w:rsidTr="005D02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AC1F" w14:textId="77777777" w:rsidR="005D020B" w:rsidRPr="005D020B" w:rsidRDefault="005D020B" w:rsidP="005D020B">
            <w:pPr>
              <w:pStyle w:val="ListParagraph"/>
              <w:rPr>
                <w:lang w:val="en-IN"/>
              </w:rPr>
            </w:pPr>
            <w:r w:rsidRPr="005D020B">
              <w:rPr>
                <w:b/>
                <w:bCs/>
                <w:lang w:val="en-IN"/>
              </w:rPr>
              <w:t>Flex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0164" w14:textId="77777777" w:rsidR="005D020B" w:rsidRPr="005D020B" w:rsidRDefault="005D020B" w:rsidP="005D020B">
            <w:pPr>
              <w:pStyle w:val="ListParagraph"/>
              <w:rPr>
                <w:lang w:val="en-IN"/>
              </w:rPr>
            </w:pPr>
            <w:r w:rsidRPr="005D020B">
              <w:rPr>
                <w:lang w:val="en-IN"/>
              </w:rPr>
              <w:t>Child element inside a flex container, whose size and position are controlled by flex properties</w:t>
            </w:r>
          </w:p>
        </w:tc>
      </w:tr>
    </w:tbl>
    <w:p w14:paraId="08F10C87" w14:textId="77777777" w:rsidR="005D020B" w:rsidRDefault="005D020B" w:rsidP="00A1255E">
      <w:pPr>
        <w:pStyle w:val="ListParagraph"/>
        <w:rPr>
          <w:lang w:val="en-IN"/>
        </w:rPr>
      </w:pPr>
    </w:p>
    <w:p w14:paraId="0A49BDF0" w14:textId="77777777" w:rsidR="005D020B" w:rsidRDefault="005D020B" w:rsidP="00A1255E">
      <w:pPr>
        <w:pStyle w:val="ListParagraph"/>
        <w:rPr>
          <w:lang w:val="en-IN"/>
        </w:rPr>
      </w:pPr>
    </w:p>
    <w:p w14:paraId="0D7E8530" w14:textId="2E31628A" w:rsidR="005D020B" w:rsidRPr="00155071" w:rsidRDefault="00155071" w:rsidP="005D020B">
      <w:pPr>
        <w:pStyle w:val="ListParagraph"/>
        <w:numPr>
          <w:ilvl w:val="0"/>
          <w:numId w:val="5"/>
        </w:numPr>
        <w:rPr>
          <w:lang w:val="en-IN"/>
        </w:rPr>
      </w:pPr>
      <w:r w:rsidRPr="00155071">
        <w:t>Describe the properties justify-content, align-items, and flex- direction used in Flexbox.</w:t>
      </w:r>
    </w:p>
    <w:p w14:paraId="05BE5C83" w14:textId="241F693A" w:rsidR="00155071" w:rsidRPr="009D0D80" w:rsidRDefault="009D0D80" w:rsidP="00155071">
      <w:pPr>
        <w:pStyle w:val="ListParagraph"/>
        <w:numPr>
          <w:ilvl w:val="0"/>
          <w:numId w:val="42"/>
        </w:numPr>
        <w:rPr>
          <w:lang w:val="en-IN"/>
        </w:rPr>
      </w:pPr>
      <w:r w:rsidRPr="009D0D80">
        <w:t>flex-direction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888"/>
      </w:tblGrid>
      <w:tr w:rsidR="00AA55F2" w:rsidRPr="00AA55F2" w14:paraId="3E879318" w14:textId="77777777" w:rsidTr="00AA5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BC54" w14:textId="77777777" w:rsidR="00AA55F2" w:rsidRPr="00AA55F2" w:rsidRDefault="00AA55F2" w:rsidP="00AA55F2">
            <w:pPr>
              <w:pStyle w:val="ListParagraph"/>
              <w:rPr>
                <w:b/>
                <w:bCs/>
                <w:lang w:val="en-IN"/>
              </w:rPr>
            </w:pPr>
            <w:r w:rsidRPr="00AA55F2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ADB1B7" w14:textId="77777777" w:rsidR="00AA55F2" w:rsidRPr="00AA55F2" w:rsidRDefault="00AA55F2" w:rsidP="00AA55F2">
            <w:pPr>
              <w:pStyle w:val="ListParagraph"/>
              <w:rPr>
                <w:b/>
                <w:bCs/>
                <w:lang w:val="en-IN"/>
              </w:rPr>
            </w:pPr>
            <w:r w:rsidRPr="00AA55F2">
              <w:rPr>
                <w:b/>
                <w:bCs/>
                <w:lang w:val="en-IN"/>
              </w:rPr>
              <w:t>Description</w:t>
            </w:r>
          </w:p>
        </w:tc>
      </w:tr>
      <w:tr w:rsidR="00AA55F2" w:rsidRPr="00AA55F2" w14:paraId="349C3BBF" w14:textId="77777777" w:rsidTr="00A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E2D9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F658496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 xml:space="preserve">Default. Items are laid out </w:t>
            </w:r>
            <w:r w:rsidRPr="00AA55F2">
              <w:rPr>
                <w:b/>
                <w:bCs/>
                <w:lang w:val="en-IN"/>
              </w:rPr>
              <w:t>horizontally</w:t>
            </w:r>
            <w:r w:rsidRPr="00AA55F2">
              <w:rPr>
                <w:lang w:val="en-IN"/>
              </w:rPr>
              <w:t>, left to right.</w:t>
            </w:r>
          </w:p>
        </w:tc>
      </w:tr>
      <w:tr w:rsidR="00AA55F2" w:rsidRPr="00AA55F2" w14:paraId="65B76B32" w14:textId="77777777" w:rsidTr="00A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CC46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48259AFB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 xml:space="preserve">Items laid out </w:t>
            </w:r>
            <w:r w:rsidRPr="00AA55F2">
              <w:rPr>
                <w:b/>
                <w:bCs/>
                <w:lang w:val="en-IN"/>
              </w:rPr>
              <w:t>horizontally</w:t>
            </w:r>
            <w:r w:rsidRPr="00AA55F2">
              <w:rPr>
                <w:lang w:val="en-IN"/>
              </w:rPr>
              <w:t>, but right to left.</w:t>
            </w:r>
          </w:p>
        </w:tc>
      </w:tr>
      <w:tr w:rsidR="00AA55F2" w:rsidRPr="00AA55F2" w14:paraId="54660E99" w14:textId="77777777" w:rsidTr="00A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391A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D36F6B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 xml:space="preserve">Items laid out </w:t>
            </w:r>
            <w:r w:rsidRPr="00AA55F2">
              <w:rPr>
                <w:b/>
                <w:bCs/>
                <w:lang w:val="en-IN"/>
              </w:rPr>
              <w:t>vertically</w:t>
            </w:r>
            <w:r w:rsidRPr="00AA55F2">
              <w:rPr>
                <w:lang w:val="en-IN"/>
              </w:rPr>
              <w:t>, top to bottom.</w:t>
            </w:r>
          </w:p>
        </w:tc>
      </w:tr>
      <w:tr w:rsidR="00AA55F2" w:rsidRPr="00AA55F2" w14:paraId="6988EE4F" w14:textId="77777777" w:rsidTr="00AA5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DC4B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54F22BD8" w14:textId="77777777" w:rsidR="00AA55F2" w:rsidRPr="00AA55F2" w:rsidRDefault="00AA55F2" w:rsidP="00AA55F2">
            <w:pPr>
              <w:pStyle w:val="ListParagraph"/>
              <w:rPr>
                <w:lang w:val="en-IN"/>
              </w:rPr>
            </w:pPr>
            <w:r w:rsidRPr="00AA55F2">
              <w:rPr>
                <w:lang w:val="en-IN"/>
              </w:rPr>
              <w:t xml:space="preserve">Items laid out </w:t>
            </w:r>
            <w:r w:rsidRPr="00AA55F2">
              <w:rPr>
                <w:b/>
                <w:bCs/>
                <w:lang w:val="en-IN"/>
              </w:rPr>
              <w:t>vertically</w:t>
            </w:r>
            <w:r w:rsidRPr="00AA55F2">
              <w:rPr>
                <w:lang w:val="en-IN"/>
              </w:rPr>
              <w:t>, bottom to top.</w:t>
            </w:r>
          </w:p>
        </w:tc>
      </w:tr>
    </w:tbl>
    <w:p w14:paraId="4EA5D1EA" w14:textId="1BEADD4B" w:rsidR="00AA55F2" w:rsidRPr="00AA55F2" w:rsidRDefault="00AA55F2" w:rsidP="00AA55F2">
      <w:pPr>
        <w:pStyle w:val="ListParagraph"/>
        <w:numPr>
          <w:ilvl w:val="0"/>
          <w:numId w:val="42"/>
        </w:numPr>
        <w:rPr>
          <w:lang w:val="en-IN"/>
        </w:rPr>
      </w:pPr>
      <w:r w:rsidRPr="00AA55F2">
        <w:t>justify-content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368"/>
      </w:tblGrid>
      <w:tr w:rsidR="0081539D" w:rsidRPr="0081539D" w14:paraId="72BE11D1" w14:textId="77777777" w:rsidTr="00815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9C43" w14:textId="77777777" w:rsidR="0081539D" w:rsidRPr="0081539D" w:rsidRDefault="0081539D" w:rsidP="0081539D">
            <w:pPr>
              <w:pStyle w:val="ListParagraph"/>
              <w:rPr>
                <w:b/>
                <w:bCs/>
                <w:lang w:val="en-IN"/>
              </w:rPr>
            </w:pPr>
            <w:r w:rsidRPr="0081539D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2B19C19" w14:textId="77777777" w:rsidR="0081539D" w:rsidRPr="0081539D" w:rsidRDefault="0081539D" w:rsidP="0081539D">
            <w:pPr>
              <w:pStyle w:val="ListParagraph"/>
              <w:rPr>
                <w:b/>
                <w:bCs/>
                <w:lang w:val="en-IN"/>
              </w:rPr>
            </w:pPr>
            <w:r w:rsidRPr="0081539D">
              <w:rPr>
                <w:b/>
                <w:bCs/>
                <w:lang w:val="en-IN"/>
              </w:rPr>
              <w:t>Description</w:t>
            </w:r>
          </w:p>
        </w:tc>
      </w:tr>
      <w:tr w:rsidR="0081539D" w:rsidRPr="0081539D" w14:paraId="5268A217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7B9D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2698E3D1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 xml:space="preserve">Items aligned to the </w:t>
            </w:r>
            <w:r w:rsidRPr="0081539D">
              <w:rPr>
                <w:b/>
                <w:bCs/>
                <w:lang w:val="en-IN"/>
              </w:rPr>
              <w:t>start</w:t>
            </w:r>
            <w:r w:rsidRPr="0081539D">
              <w:rPr>
                <w:lang w:val="en-IN"/>
              </w:rPr>
              <w:t xml:space="preserve"> of the main axis (default).</w:t>
            </w:r>
          </w:p>
        </w:tc>
      </w:tr>
      <w:tr w:rsidR="0081539D" w:rsidRPr="0081539D" w14:paraId="0A78A5C2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378B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2FA28FF0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 xml:space="preserve">Items aligned to the </w:t>
            </w:r>
            <w:r w:rsidRPr="0081539D">
              <w:rPr>
                <w:b/>
                <w:bCs/>
                <w:lang w:val="en-IN"/>
              </w:rPr>
              <w:t>end</w:t>
            </w:r>
            <w:r w:rsidRPr="0081539D">
              <w:rPr>
                <w:lang w:val="en-IN"/>
              </w:rPr>
              <w:t xml:space="preserve"> of the main axis.</w:t>
            </w:r>
          </w:p>
        </w:tc>
      </w:tr>
      <w:tr w:rsidR="0081539D" w:rsidRPr="0081539D" w14:paraId="1504F5D2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C676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proofErr w:type="spellStart"/>
            <w:r w:rsidRPr="0081539D">
              <w:rPr>
                <w:lang w:val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9858C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 xml:space="preserve">Items </w:t>
            </w:r>
            <w:proofErr w:type="spellStart"/>
            <w:r w:rsidRPr="0081539D">
              <w:rPr>
                <w:b/>
                <w:bCs/>
                <w:lang w:val="en-IN"/>
              </w:rPr>
              <w:t>centered</w:t>
            </w:r>
            <w:proofErr w:type="spellEnd"/>
            <w:r w:rsidRPr="0081539D">
              <w:rPr>
                <w:lang w:val="en-IN"/>
              </w:rPr>
              <w:t xml:space="preserve"> along the main axis.</w:t>
            </w:r>
          </w:p>
        </w:tc>
      </w:tr>
      <w:tr w:rsidR="0081539D" w:rsidRPr="0081539D" w14:paraId="7FC79EAD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4856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space-between</w:t>
            </w:r>
          </w:p>
        </w:tc>
        <w:tc>
          <w:tcPr>
            <w:tcW w:w="0" w:type="auto"/>
            <w:vAlign w:val="center"/>
            <w:hideMark/>
          </w:tcPr>
          <w:p w14:paraId="017EFD4A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Items spread evenly; first item at start, last at end.</w:t>
            </w:r>
          </w:p>
        </w:tc>
      </w:tr>
      <w:tr w:rsidR="0081539D" w:rsidRPr="0081539D" w14:paraId="717BD084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45CA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space-around</w:t>
            </w:r>
          </w:p>
        </w:tc>
        <w:tc>
          <w:tcPr>
            <w:tcW w:w="0" w:type="auto"/>
            <w:vAlign w:val="center"/>
            <w:hideMark/>
          </w:tcPr>
          <w:p w14:paraId="52C52DD3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 xml:space="preserve">Items spread evenly with </w:t>
            </w:r>
            <w:r w:rsidRPr="0081539D">
              <w:rPr>
                <w:b/>
                <w:bCs/>
                <w:lang w:val="en-IN"/>
              </w:rPr>
              <w:t>equal space around each item</w:t>
            </w:r>
            <w:r w:rsidRPr="0081539D">
              <w:rPr>
                <w:lang w:val="en-IN"/>
              </w:rPr>
              <w:t>.</w:t>
            </w:r>
          </w:p>
        </w:tc>
      </w:tr>
      <w:tr w:rsidR="0081539D" w:rsidRPr="0081539D" w14:paraId="313F904C" w14:textId="77777777" w:rsidTr="008153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4221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>space-evenly</w:t>
            </w:r>
          </w:p>
        </w:tc>
        <w:tc>
          <w:tcPr>
            <w:tcW w:w="0" w:type="auto"/>
            <w:vAlign w:val="center"/>
            <w:hideMark/>
          </w:tcPr>
          <w:p w14:paraId="0324AE4E" w14:textId="77777777" w:rsidR="0081539D" w:rsidRPr="0081539D" w:rsidRDefault="0081539D" w:rsidP="0081539D">
            <w:pPr>
              <w:pStyle w:val="ListParagraph"/>
              <w:rPr>
                <w:lang w:val="en-IN"/>
              </w:rPr>
            </w:pPr>
            <w:r w:rsidRPr="0081539D">
              <w:rPr>
                <w:lang w:val="en-IN"/>
              </w:rPr>
              <w:t xml:space="preserve">Equal space </w:t>
            </w:r>
            <w:r w:rsidRPr="0081539D">
              <w:rPr>
                <w:b/>
                <w:bCs/>
                <w:lang w:val="en-IN"/>
              </w:rPr>
              <w:t>between all items including edges</w:t>
            </w:r>
            <w:r w:rsidRPr="0081539D">
              <w:rPr>
                <w:lang w:val="en-IN"/>
              </w:rPr>
              <w:t>.</w:t>
            </w:r>
          </w:p>
        </w:tc>
      </w:tr>
    </w:tbl>
    <w:p w14:paraId="0789A4EB" w14:textId="15FD3F52" w:rsidR="00AA55F2" w:rsidRPr="00F23DD9" w:rsidRDefault="00F23DD9" w:rsidP="0081539D">
      <w:pPr>
        <w:pStyle w:val="ListParagraph"/>
        <w:numPr>
          <w:ilvl w:val="0"/>
          <w:numId w:val="42"/>
        </w:numPr>
        <w:rPr>
          <w:lang w:val="en-IN"/>
        </w:rPr>
      </w:pPr>
      <w:r w:rsidRPr="00F23DD9">
        <w:t>align-items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861"/>
      </w:tblGrid>
      <w:tr w:rsidR="00F23DD9" w:rsidRPr="00F23DD9" w14:paraId="4ACE56B4" w14:textId="77777777" w:rsidTr="00F23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ACC1D" w14:textId="77777777" w:rsidR="00F23DD9" w:rsidRPr="00F23DD9" w:rsidRDefault="00F23DD9" w:rsidP="00F23DD9">
            <w:pPr>
              <w:pStyle w:val="ListParagraph"/>
              <w:rPr>
                <w:b/>
                <w:bCs/>
                <w:lang w:val="en-IN"/>
              </w:rPr>
            </w:pPr>
            <w:r w:rsidRPr="00F23DD9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6454755" w14:textId="77777777" w:rsidR="00F23DD9" w:rsidRPr="00F23DD9" w:rsidRDefault="00F23DD9" w:rsidP="00F23DD9">
            <w:pPr>
              <w:pStyle w:val="ListParagraph"/>
              <w:rPr>
                <w:b/>
                <w:bCs/>
                <w:lang w:val="en-IN"/>
              </w:rPr>
            </w:pPr>
            <w:r w:rsidRPr="00F23DD9">
              <w:rPr>
                <w:b/>
                <w:bCs/>
                <w:lang w:val="en-IN"/>
              </w:rPr>
              <w:t>Description</w:t>
            </w:r>
          </w:p>
        </w:tc>
      </w:tr>
      <w:tr w:rsidR="00F23DD9" w:rsidRPr="00F23DD9" w14:paraId="4E62D663" w14:textId="77777777" w:rsidTr="00F2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1486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1DDD506B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>Default. Items stretch to fill the container cross-axis.</w:t>
            </w:r>
          </w:p>
        </w:tc>
      </w:tr>
      <w:tr w:rsidR="00F23DD9" w:rsidRPr="00F23DD9" w14:paraId="610DBC82" w14:textId="77777777" w:rsidTr="00F2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72AD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3E87211A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 xml:space="preserve">Items aligned to the </w:t>
            </w:r>
            <w:r w:rsidRPr="00F23DD9">
              <w:rPr>
                <w:b/>
                <w:bCs/>
                <w:lang w:val="en-IN"/>
              </w:rPr>
              <w:t>start</w:t>
            </w:r>
            <w:r w:rsidRPr="00F23DD9">
              <w:rPr>
                <w:lang w:val="en-IN"/>
              </w:rPr>
              <w:t xml:space="preserve"> of the cross axis.</w:t>
            </w:r>
          </w:p>
        </w:tc>
      </w:tr>
      <w:tr w:rsidR="00F23DD9" w:rsidRPr="00F23DD9" w14:paraId="1C9AE1A3" w14:textId="77777777" w:rsidTr="00F2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ADCD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lastRenderedPageBreak/>
              <w:t>flex-end</w:t>
            </w:r>
          </w:p>
        </w:tc>
        <w:tc>
          <w:tcPr>
            <w:tcW w:w="0" w:type="auto"/>
            <w:vAlign w:val="center"/>
            <w:hideMark/>
          </w:tcPr>
          <w:p w14:paraId="5FE984DC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 xml:space="preserve">Items aligned to the </w:t>
            </w:r>
            <w:r w:rsidRPr="00F23DD9">
              <w:rPr>
                <w:b/>
                <w:bCs/>
                <w:lang w:val="en-IN"/>
              </w:rPr>
              <w:t>end</w:t>
            </w:r>
            <w:r w:rsidRPr="00F23DD9">
              <w:rPr>
                <w:lang w:val="en-IN"/>
              </w:rPr>
              <w:t xml:space="preserve"> of the cross axis.</w:t>
            </w:r>
          </w:p>
        </w:tc>
      </w:tr>
      <w:tr w:rsidR="00F23DD9" w:rsidRPr="00F23DD9" w14:paraId="3E50FBEA" w14:textId="77777777" w:rsidTr="00F2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EB66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proofErr w:type="spellStart"/>
            <w:r w:rsidRPr="00F23DD9">
              <w:rPr>
                <w:lang w:val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9A94F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 xml:space="preserve">Items </w:t>
            </w:r>
            <w:proofErr w:type="spellStart"/>
            <w:r w:rsidRPr="00F23DD9">
              <w:rPr>
                <w:lang w:val="en-IN"/>
              </w:rPr>
              <w:t>centered</w:t>
            </w:r>
            <w:proofErr w:type="spellEnd"/>
            <w:r w:rsidRPr="00F23DD9">
              <w:rPr>
                <w:lang w:val="en-IN"/>
              </w:rPr>
              <w:t xml:space="preserve"> along the cross axis.</w:t>
            </w:r>
          </w:p>
        </w:tc>
      </w:tr>
      <w:tr w:rsidR="00F23DD9" w:rsidRPr="00F23DD9" w14:paraId="376151F3" w14:textId="77777777" w:rsidTr="00F2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0D09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249E19F" w14:textId="77777777" w:rsidR="00F23DD9" w:rsidRPr="00F23DD9" w:rsidRDefault="00F23DD9" w:rsidP="00F23DD9">
            <w:pPr>
              <w:pStyle w:val="ListParagraph"/>
              <w:rPr>
                <w:lang w:val="en-IN"/>
              </w:rPr>
            </w:pPr>
            <w:r w:rsidRPr="00F23DD9">
              <w:rPr>
                <w:lang w:val="en-IN"/>
              </w:rPr>
              <w:t xml:space="preserve">Items aligned along their </w:t>
            </w:r>
            <w:r w:rsidRPr="00F23DD9">
              <w:rPr>
                <w:b/>
                <w:bCs/>
                <w:lang w:val="en-IN"/>
              </w:rPr>
              <w:t>text baseline</w:t>
            </w:r>
            <w:r w:rsidRPr="00F23DD9">
              <w:rPr>
                <w:lang w:val="en-IN"/>
              </w:rPr>
              <w:t>.</w:t>
            </w:r>
          </w:p>
        </w:tc>
      </w:tr>
    </w:tbl>
    <w:p w14:paraId="3F75A0FC" w14:textId="77777777" w:rsidR="00F23DD9" w:rsidRDefault="00F23DD9" w:rsidP="006310F6">
      <w:pPr>
        <w:pStyle w:val="ListParagraph"/>
        <w:jc w:val="center"/>
        <w:rPr>
          <w:lang w:val="en-IN"/>
        </w:rPr>
      </w:pPr>
    </w:p>
    <w:p w14:paraId="6B660DF4" w14:textId="77777777" w:rsidR="006310F6" w:rsidRDefault="006310F6" w:rsidP="006310F6">
      <w:pPr>
        <w:pStyle w:val="ListParagraph"/>
        <w:jc w:val="center"/>
        <w:rPr>
          <w:lang w:val="en-IN"/>
        </w:rPr>
      </w:pPr>
    </w:p>
    <w:p w14:paraId="3073ACD4" w14:textId="1B88D95F" w:rsidR="006310F6" w:rsidRDefault="006310F6" w:rsidP="006310F6">
      <w:pPr>
        <w:pStyle w:val="ListParagraph"/>
        <w:jc w:val="center"/>
      </w:pPr>
      <w:r w:rsidRPr="006310F6">
        <w:t>• CSS Grid</w:t>
      </w:r>
    </w:p>
    <w:p w14:paraId="2E9CFDD4" w14:textId="77777777" w:rsidR="00F13647" w:rsidRDefault="00F13647" w:rsidP="006310F6">
      <w:pPr>
        <w:pStyle w:val="ListParagraph"/>
        <w:jc w:val="center"/>
      </w:pPr>
    </w:p>
    <w:p w14:paraId="1BF2FB44" w14:textId="15179C3D" w:rsidR="00F13647" w:rsidRDefault="00F13647" w:rsidP="00F13647">
      <w:pPr>
        <w:pStyle w:val="ListParagraph"/>
        <w:numPr>
          <w:ilvl w:val="0"/>
          <w:numId w:val="5"/>
        </w:numPr>
      </w:pPr>
      <w:r w:rsidRPr="00F13647">
        <w:t>Explain CSS Grid and how it differs from Flexbox. When would you use Grid over Flexbox?</w:t>
      </w:r>
    </w:p>
    <w:p w14:paraId="34EDF157" w14:textId="3AE07C9D" w:rsidR="00F13647" w:rsidRDefault="002650F2" w:rsidP="00F13647">
      <w:pPr>
        <w:pStyle w:val="ListParagraph"/>
        <w:numPr>
          <w:ilvl w:val="0"/>
          <w:numId w:val="42"/>
        </w:numPr>
      </w:pPr>
      <w:r w:rsidRPr="002650F2">
        <w:t xml:space="preserve">CSS Grid is a </w:t>
      </w:r>
      <w:r w:rsidRPr="002650F2">
        <w:rPr>
          <w:b/>
          <w:bCs/>
        </w:rPr>
        <w:t>two-dimensional layout system</w:t>
      </w:r>
      <w:r w:rsidRPr="002650F2">
        <w:t xml:space="preserve"> that allows you to arrange elements in </w:t>
      </w:r>
      <w:r w:rsidRPr="002650F2">
        <w:rPr>
          <w:b/>
          <w:bCs/>
        </w:rPr>
        <w:t>rows and columns simultaneously</w:t>
      </w:r>
      <w:r w:rsidRPr="002650F2">
        <w:t>. It’s perfect for complex layouts where you need precise control over both dimensions.</w:t>
      </w:r>
    </w:p>
    <w:p w14:paraId="7C5EB35F" w14:textId="34403EE7" w:rsidR="008B14C6" w:rsidRDefault="008B14C6" w:rsidP="008B14C6">
      <w:pPr>
        <w:pStyle w:val="ListParagraph"/>
        <w:numPr>
          <w:ilvl w:val="0"/>
          <w:numId w:val="42"/>
        </w:numPr>
      </w:pPr>
      <w:r w:rsidRPr="008B14C6">
        <w:t xml:space="preserve">Flexbox is a </w:t>
      </w:r>
      <w:r w:rsidRPr="008B14C6">
        <w:rPr>
          <w:b/>
          <w:bCs/>
        </w:rPr>
        <w:t>one-dimensional layout system</w:t>
      </w:r>
      <w:r w:rsidRPr="008B14C6">
        <w:t xml:space="preserve">. It works in either a </w:t>
      </w:r>
      <w:r w:rsidRPr="008B14C6">
        <w:rPr>
          <w:b/>
          <w:bCs/>
        </w:rPr>
        <w:t>row or a column</w:t>
      </w:r>
      <w:r w:rsidRPr="008B14C6">
        <w:t xml:space="preserve"> (not both at the same time), making it ideal for simpler, linear layouts.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187"/>
        <w:gridCol w:w="4007"/>
      </w:tblGrid>
      <w:tr w:rsidR="00431320" w:rsidRPr="00431320" w14:paraId="18F55B9F" w14:textId="77777777" w:rsidTr="00431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CA292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lang w:val="en-IN"/>
              </w:rPr>
            </w:pPr>
            <w:r w:rsidRPr="0043132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55C822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lang w:val="en-IN"/>
              </w:rPr>
            </w:pPr>
            <w:r w:rsidRPr="00431320">
              <w:rPr>
                <w:b/>
                <w:bCs/>
                <w:lang w:val="en-IN"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39EB7507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lang w:val="en-IN"/>
              </w:rPr>
            </w:pPr>
            <w:r w:rsidRPr="00431320">
              <w:rPr>
                <w:b/>
                <w:bCs/>
                <w:lang w:val="en-IN"/>
              </w:rPr>
              <w:t>Flexbox</w:t>
            </w:r>
          </w:p>
        </w:tc>
      </w:tr>
      <w:tr w:rsidR="00431320" w:rsidRPr="00431320" w14:paraId="79E20EC5" w14:textId="77777777" w:rsidTr="0043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A095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b/>
                <w:bCs/>
                <w:lang w:val="en-IN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06C521FD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Two-dimensional (rows + columns)</w:t>
            </w:r>
          </w:p>
        </w:tc>
        <w:tc>
          <w:tcPr>
            <w:tcW w:w="0" w:type="auto"/>
            <w:vAlign w:val="center"/>
            <w:hideMark/>
          </w:tcPr>
          <w:p w14:paraId="53B5A0AE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One-dimensional (row or column)</w:t>
            </w:r>
          </w:p>
        </w:tc>
      </w:tr>
      <w:tr w:rsidR="00431320" w:rsidRPr="00431320" w14:paraId="7BFDD48E" w14:textId="77777777" w:rsidTr="0043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9A6B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b/>
                <w:bCs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1F9E8A4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Complex layouts (entire page/grid structures)</w:t>
            </w:r>
          </w:p>
        </w:tc>
        <w:tc>
          <w:tcPr>
            <w:tcW w:w="0" w:type="auto"/>
            <w:vAlign w:val="center"/>
            <w:hideMark/>
          </w:tcPr>
          <w:p w14:paraId="7B5EB976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Simple, linear layouts (menus, navbars, lists)</w:t>
            </w:r>
          </w:p>
        </w:tc>
      </w:tr>
      <w:tr w:rsidR="00431320" w:rsidRPr="00431320" w14:paraId="4ED7040D" w14:textId="77777777" w:rsidTr="0043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52FB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b/>
                <w:bCs/>
                <w:lang w:val="en-IN"/>
              </w:rPr>
              <w:t>Item placement</w:t>
            </w:r>
          </w:p>
        </w:tc>
        <w:tc>
          <w:tcPr>
            <w:tcW w:w="0" w:type="auto"/>
            <w:vAlign w:val="center"/>
            <w:hideMark/>
          </w:tcPr>
          <w:p w14:paraId="7A0C49B6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Explicit placement with rows and columns</w:t>
            </w:r>
          </w:p>
        </w:tc>
        <w:tc>
          <w:tcPr>
            <w:tcW w:w="0" w:type="auto"/>
            <w:vAlign w:val="center"/>
            <w:hideMark/>
          </w:tcPr>
          <w:p w14:paraId="4474C5DA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Items flow in the container order</w:t>
            </w:r>
          </w:p>
        </w:tc>
      </w:tr>
      <w:tr w:rsidR="00431320" w:rsidRPr="00431320" w14:paraId="6EA1027C" w14:textId="77777777" w:rsidTr="0043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47FB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b/>
                <w:bCs/>
                <w:lang w:val="en-IN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43AD392E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Built-in gap for rows and columns</w:t>
            </w:r>
          </w:p>
        </w:tc>
        <w:tc>
          <w:tcPr>
            <w:tcW w:w="0" w:type="auto"/>
            <w:vAlign w:val="center"/>
            <w:hideMark/>
          </w:tcPr>
          <w:p w14:paraId="6777811C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gap only works in modern browsers; mainly spacing between items</w:t>
            </w:r>
          </w:p>
        </w:tc>
      </w:tr>
      <w:tr w:rsidR="00431320" w:rsidRPr="00431320" w14:paraId="437D9C63" w14:textId="77777777" w:rsidTr="00431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3DCB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BF45A34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Precise control over layout structure</w:t>
            </w:r>
          </w:p>
        </w:tc>
        <w:tc>
          <w:tcPr>
            <w:tcW w:w="0" w:type="auto"/>
            <w:vAlign w:val="center"/>
            <w:hideMark/>
          </w:tcPr>
          <w:p w14:paraId="48356557" w14:textId="77777777" w:rsidR="00431320" w:rsidRPr="00431320" w:rsidRDefault="00431320" w:rsidP="00431320">
            <w:pPr>
              <w:pStyle w:val="ListParagraph"/>
              <w:numPr>
                <w:ilvl w:val="0"/>
                <w:numId w:val="42"/>
              </w:numPr>
              <w:rPr>
                <w:lang w:val="en-IN"/>
              </w:rPr>
            </w:pPr>
            <w:r w:rsidRPr="00431320">
              <w:rPr>
                <w:lang w:val="en-IN"/>
              </w:rPr>
              <w:t>Flexible alignment and distribution of space</w:t>
            </w:r>
          </w:p>
        </w:tc>
      </w:tr>
    </w:tbl>
    <w:p w14:paraId="4818FCCE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b/>
          <w:bCs/>
          <w:lang w:val="en-IN"/>
        </w:rPr>
        <w:t>Use CSS Grid when:</w:t>
      </w:r>
    </w:p>
    <w:p w14:paraId="01A73F0F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 need </w:t>
      </w:r>
      <w:r w:rsidRPr="00431320">
        <w:rPr>
          <w:b/>
          <w:bCs/>
          <w:lang w:val="en-IN"/>
        </w:rPr>
        <w:t>both row and column control</w:t>
      </w:r>
      <w:r w:rsidRPr="00431320">
        <w:rPr>
          <w:lang w:val="en-IN"/>
        </w:rPr>
        <w:t>.</w:t>
      </w:r>
    </w:p>
    <w:p w14:paraId="082ADC39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You’re building </w:t>
      </w:r>
      <w:r w:rsidRPr="00431320">
        <w:rPr>
          <w:b/>
          <w:bCs/>
          <w:lang w:val="en-IN"/>
        </w:rPr>
        <w:t>complex page layouts</w:t>
      </w:r>
      <w:r w:rsidRPr="00431320">
        <w:rPr>
          <w:lang w:val="en-IN"/>
        </w:rPr>
        <w:t>, like dashboards or image galleries.</w:t>
      </w:r>
    </w:p>
    <w:p w14:paraId="6F4F2BE8" w14:textId="77777777" w:rsid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 want </w:t>
      </w:r>
      <w:r w:rsidRPr="00431320">
        <w:rPr>
          <w:b/>
          <w:bCs/>
          <w:lang w:val="en-IN"/>
        </w:rPr>
        <w:t>precise positioning</w:t>
      </w:r>
      <w:r w:rsidRPr="00431320">
        <w:rPr>
          <w:lang w:val="en-IN"/>
        </w:rPr>
        <w:t xml:space="preserve"> of elements, not just flowing along a line.</w:t>
      </w:r>
    </w:p>
    <w:p w14:paraId="2703371C" w14:textId="77777777" w:rsidR="00431320" w:rsidRPr="00431320" w:rsidRDefault="00431320" w:rsidP="00431320">
      <w:pPr>
        <w:pStyle w:val="ListParagraph"/>
        <w:rPr>
          <w:lang w:val="en-IN"/>
        </w:rPr>
      </w:pPr>
    </w:p>
    <w:p w14:paraId="4B544746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b/>
          <w:bCs/>
          <w:lang w:val="en-IN"/>
        </w:rPr>
        <w:t>Use Flexbox when:</w:t>
      </w:r>
    </w:p>
    <w:p w14:paraId="7B3F1E85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 have a </w:t>
      </w:r>
      <w:r w:rsidRPr="00431320">
        <w:rPr>
          <w:b/>
          <w:bCs/>
          <w:lang w:val="en-IN"/>
        </w:rPr>
        <w:t>single row or column</w:t>
      </w:r>
      <w:r w:rsidRPr="00431320">
        <w:rPr>
          <w:lang w:val="en-IN"/>
        </w:rPr>
        <w:t xml:space="preserve"> of items.</w:t>
      </w:r>
    </w:p>
    <w:p w14:paraId="3F82C934" w14:textId="77777777" w:rsidR="00431320" w:rsidRP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 need </w:t>
      </w:r>
      <w:r w:rsidRPr="00431320">
        <w:rPr>
          <w:b/>
          <w:bCs/>
          <w:lang w:val="en-IN"/>
        </w:rPr>
        <w:t>dynamic spacing and alignment</w:t>
      </w:r>
      <w:r w:rsidRPr="00431320">
        <w:rPr>
          <w:lang w:val="en-IN"/>
        </w:rPr>
        <w:t xml:space="preserve"> of items along one axis.</w:t>
      </w:r>
    </w:p>
    <w:p w14:paraId="176DB785" w14:textId="77777777" w:rsidR="00431320" w:rsidRDefault="00431320" w:rsidP="00431320">
      <w:pPr>
        <w:pStyle w:val="ListParagraph"/>
        <w:numPr>
          <w:ilvl w:val="0"/>
          <w:numId w:val="42"/>
        </w:numPr>
        <w:rPr>
          <w:lang w:val="en-IN"/>
        </w:rPr>
      </w:pPr>
      <w:r w:rsidRPr="00431320">
        <w:rPr>
          <w:lang w:val="en-IN"/>
        </w:rPr>
        <w:t xml:space="preserve">You’re creating </w:t>
      </w:r>
      <w:r w:rsidRPr="00431320">
        <w:rPr>
          <w:b/>
          <w:bCs/>
          <w:lang w:val="en-IN"/>
        </w:rPr>
        <w:t>components</w:t>
      </w:r>
      <w:r w:rsidRPr="00431320">
        <w:rPr>
          <w:lang w:val="en-IN"/>
        </w:rPr>
        <w:t xml:space="preserve"> like navigation bars, buttons, or lists that adapt to content size.</w:t>
      </w:r>
    </w:p>
    <w:p w14:paraId="7F7BAE8A" w14:textId="4CFF26C4" w:rsidR="00431320" w:rsidRPr="00A32430" w:rsidRDefault="007D20D1" w:rsidP="007D20D1">
      <w:pPr>
        <w:pStyle w:val="ListParagraph"/>
        <w:numPr>
          <w:ilvl w:val="0"/>
          <w:numId w:val="5"/>
        </w:numPr>
        <w:rPr>
          <w:lang w:val="en-IN"/>
        </w:rPr>
      </w:pPr>
      <w:r w:rsidRPr="007D20D1">
        <w:lastRenderedPageBreak/>
        <w:t>Describe the grid-template-columns, grid-template-rows, and grid- gap properties. Provide examples of how to use them.</w:t>
      </w:r>
    </w:p>
    <w:p w14:paraId="380324CE" w14:textId="77777777" w:rsidR="00A32430" w:rsidRPr="007D20D1" w:rsidRDefault="00A32430" w:rsidP="00A32430">
      <w:pPr>
        <w:pStyle w:val="ListParagraph"/>
        <w:rPr>
          <w:lang w:val="en-IN"/>
        </w:rPr>
      </w:pPr>
    </w:p>
    <w:p w14:paraId="5E2E0177" w14:textId="08E32311" w:rsidR="007D20D1" w:rsidRPr="00CA5C97" w:rsidRDefault="00CA5C97" w:rsidP="007D20D1">
      <w:pPr>
        <w:pStyle w:val="ListParagraph"/>
        <w:numPr>
          <w:ilvl w:val="0"/>
          <w:numId w:val="45"/>
        </w:numPr>
        <w:rPr>
          <w:lang w:val="en-IN"/>
        </w:rPr>
      </w:pPr>
      <w:r w:rsidRPr="00CA5C97">
        <w:t>grid-template-columns</w:t>
      </w:r>
    </w:p>
    <w:p w14:paraId="3BDE75EA" w14:textId="20031E4F" w:rsidR="00CA5C97" w:rsidRDefault="00846B3E" w:rsidP="00CA5C97">
      <w:pPr>
        <w:pStyle w:val="ListParagraph"/>
      </w:pPr>
      <w:r w:rsidRPr="00846B3E">
        <w:t xml:space="preserve">Defines the </w:t>
      </w:r>
      <w:r w:rsidRPr="00846B3E">
        <w:rPr>
          <w:b/>
          <w:bCs/>
        </w:rPr>
        <w:t>number and size of columns</w:t>
      </w:r>
      <w:r w:rsidRPr="00846B3E">
        <w:t xml:space="preserve"> in a grid container.</w:t>
      </w:r>
    </w:p>
    <w:p w14:paraId="3C15C1CF" w14:textId="77777777" w:rsidR="00A32430" w:rsidRDefault="00A32430" w:rsidP="00CA5C97">
      <w:pPr>
        <w:pStyle w:val="ListParagraph"/>
      </w:pPr>
    </w:p>
    <w:p w14:paraId="5F13A579" w14:textId="4EC0101B" w:rsidR="00846B3E" w:rsidRPr="00B848C9" w:rsidRDefault="00B848C9" w:rsidP="00846B3E">
      <w:pPr>
        <w:pStyle w:val="ListParagraph"/>
        <w:numPr>
          <w:ilvl w:val="0"/>
          <w:numId w:val="45"/>
        </w:numPr>
        <w:rPr>
          <w:lang w:val="en-IN"/>
        </w:rPr>
      </w:pPr>
      <w:r w:rsidRPr="00B848C9">
        <w:t>grid-template-rows</w:t>
      </w:r>
    </w:p>
    <w:p w14:paraId="0767E23E" w14:textId="27348631" w:rsidR="00E36835" w:rsidRDefault="00E36835" w:rsidP="00E36835">
      <w:pPr>
        <w:pStyle w:val="ListParagraph"/>
      </w:pPr>
      <w:r w:rsidRPr="00E36835">
        <w:t xml:space="preserve">Defines the </w:t>
      </w:r>
      <w:r w:rsidRPr="00E36835">
        <w:rPr>
          <w:b/>
          <w:bCs/>
        </w:rPr>
        <w:t>number and size of rows</w:t>
      </w:r>
      <w:r w:rsidRPr="00E36835">
        <w:t xml:space="preserve"> in a grid container.</w:t>
      </w:r>
    </w:p>
    <w:p w14:paraId="2106EC86" w14:textId="77777777" w:rsidR="00A32430" w:rsidRDefault="00A32430" w:rsidP="00E36835">
      <w:pPr>
        <w:pStyle w:val="ListParagraph"/>
      </w:pPr>
    </w:p>
    <w:p w14:paraId="7A0EE6B2" w14:textId="7A147AEF" w:rsidR="00E36835" w:rsidRDefault="00E36835" w:rsidP="00E36835">
      <w:pPr>
        <w:pStyle w:val="ListParagraph"/>
        <w:numPr>
          <w:ilvl w:val="0"/>
          <w:numId w:val="45"/>
        </w:numPr>
      </w:pPr>
      <w:r w:rsidRPr="00E36835">
        <w:t>gap (or grid-gap)</w:t>
      </w:r>
    </w:p>
    <w:p w14:paraId="312797F5" w14:textId="6D5A464A" w:rsidR="00E36835" w:rsidRDefault="00E36835" w:rsidP="00E36835">
      <w:pPr>
        <w:pStyle w:val="ListParagraph"/>
      </w:pPr>
      <w:r w:rsidRPr="00E36835">
        <w:t xml:space="preserve">Defines the </w:t>
      </w:r>
      <w:r w:rsidRPr="00E36835">
        <w:rPr>
          <w:b/>
          <w:bCs/>
        </w:rPr>
        <w:t>spacing between rows and columns</w:t>
      </w:r>
      <w:r w:rsidRPr="00E36835">
        <w:t xml:space="preserve"> in a grid.</w:t>
      </w:r>
    </w:p>
    <w:p w14:paraId="400902EA" w14:textId="3D1DC852" w:rsidR="00E36835" w:rsidRDefault="009902C9" w:rsidP="00E36835">
      <w:pPr>
        <w:pStyle w:val="ListParagraph"/>
      </w:pPr>
      <w:r w:rsidRPr="009902C9">
        <w:t>gap is the modern shorthand replacing grid-row-gap and grid-column-gap.</w:t>
      </w:r>
    </w:p>
    <w:p w14:paraId="571F75D6" w14:textId="77777777" w:rsidR="00A32430" w:rsidRDefault="00A32430" w:rsidP="00A32430"/>
    <w:p w14:paraId="52669EA3" w14:textId="1570144E" w:rsidR="009902C9" w:rsidRDefault="009902C9" w:rsidP="009902C9">
      <w:pPr>
        <w:pStyle w:val="ListParagraph"/>
        <w:numPr>
          <w:ilvl w:val="0"/>
          <w:numId w:val="45"/>
        </w:numPr>
      </w:pPr>
      <w:r w:rsidRPr="009902C9">
        <w:t>Visual Example Together:</w:t>
      </w:r>
    </w:p>
    <w:p w14:paraId="00E72399" w14:textId="77777777" w:rsidR="00A32430" w:rsidRDefault="00A32430" w:rsidP="00A32430">
      <w:pPr>
        <w:pStyle w:val="ListParagraph"/>
      </w:pPr>
      <w:r>
        <w:t>.container {</w:t>
      </w:r>
    </w:p>
    <w:p w14:paraId="3E4D5057" w14:textId="77777777" w:rsidR="00A32430" w:rsidRDefault="00A32430" w:rsidP="00A32430">
      <w:pPr>
        <w:pStyle w:val="ListParagraph"/>
      </w:pPr>
      <w:r>
        <w:t xml:space="preserve">  display: grid;</w:t>
      </w:r>
    </w:p>
    <w:p w14:paraId="370FF672" w14:textId="77777777" w:rsidR="00A32430" w:rsidRDefault="00A32430" w:rsidP="00A32430">
      <w:pPr>
        <w:ind w:left="360"/>
      </w:pPr>
      <w:r>
        <w:t xml:space="preserve">  grid-template-columns: 1fr 2fr 1</w:t>
      </w:r>
      <w:proofErr w:type="gramStart"/>
      <w:r>
        <w:t>fr;  /</w:t>
      </w:r>
      <w:proofErr w:type="gramEnd"/>
      <w:r>
        <w:t>* 3 columns */</w:t>
      </w:r>
    </w:p>
    <w:p w14:paraId="7A6E3460" w14:textId="77777777" w:rsidR="00A32430" w:rsidRDefault="00A32430" w:rsidP="00A32430">
      <w:pPr>
        <w:pStyle w:val="ListParagraph"/>
      </w:pPr>
      <w:r>
        <w:t xml:space="preserve">  grid-template-rows: 100px 200</w:t>
      </w:r>
      <w:proofErr w:type="gramStart"/>
      <w:r>
        <w:t xml:space="preserve">px;   </w:t>
      </w:r>
      <w:proofErr w:type="gramEnd"/>
      <w:r>
        <w:t xml:space="preserve">  /* 2 rows */</w:t>
      </w:r>
    </w:p>
    <w:p w14:paraId="6A30F7F9" w14:textId="5B34CA2C" w:rsidR="009902C9" w:rsidRDefault="00A32430" w:rsidP="003363FA">
      <w:pPr>
        <w:ind w:left="360"/>
      </w:pPr>
      <w:r>
        <w:t xml:space="preserve">  gap: 15</w:t>
      </w:r>
      <w:proofErr w:type="gramStart"/>
      <w:r>
        <w:t xml:space="preserve">px;   </w:t>
      </w:r>
      <w:proofErr w:type="gramEnd"/>
      <w:r>
        <w:t>/* spacing between grid items */}</w:t>
      </w:r>
    </w:p>
    <w:p w14:paraId="69F8BCEB" w14:textId="77777777" w:rsidR="003363FA" w:rsidRDefault="003363FA" w:rsidP="003363FA">
      <w:pPr>
        <w:ind w:left="360"/>
        <w:jc w:val="center"/>
      </w:pPr>
    </w:p>
    <w:p w14:paraId="3DDA3C3B" w14:textId="48C06EFC" w:rsidR="003363FA" w:rsidRDefault="003363FA" w:rsidP="003363FA">
      <w:pPr>
        <w:ind w:left="360"/>
        <w:jc w:val="center"/>
      </w:pPr>
      <w:r w:rsidRPr="003363FA">
        <w:t>• Responsive Web Design with Media Queries</w:t>
      </w:r>
    </w:p>
    <w:p w14:paraId="4FEAB8DB" w14:textId="77777777" w:rsidR="003363FA" w:rsidRDefault="003363FA" w:rsidP="003363FA">
      <w:pPr>
        <w:ind w:left="360"/>
      </w:pPr>
    </w:p>
    <w:p w14:paraId="141227E7" w14:textId="1AA79310" w:rsidR="003363FA" w:rsidRDefault="00EA6083" w:rsidP="003363FA">
      <w:pPr>
        <w:pStyle w:val="ListParagraph"/>
        <w:numPr>
          <w:ilvl w:val="0"/>
          <w:numId w:val="5"/>
        </w:numPr>
      </w:pPr>
      <w:r w:rsidRPr="00EA6083">
        <w:t>What are media queries in CSS, and why are they important for responsive design?</w:t>
      </w:r>
    </w:p>
    <w:p w14:paraId="3ABBAEDA" w14:textId="30C1A124" w:rsidR="00EA6083" w:rsidRDefault="00EA6083" w:rsidP="00EA6083">
      <w:pPr>
        <w:pStyle w:val="ListParagraph"/>
        <w:numPr>
          <w:ilvl w:val="0"/>
          <w:numId w:val="45"/>
        </w:numPr>
      </w:pPr>
      <w:r w:rsidRPr="00EA6083">
        <w:t xml:space="preserve">A media query is a CSS technique that allows your web page to </w:t>
      </w:r>
      <w:r w:rsidRPr="00EA6083">
        <w:rPr>
          <w:b/>
          <w:bCs/>
        </w:rPr>
        <w:t>adapt its layout and styles</w:t>
      </w:r>
      <w:r w:rsidRPr="00EA6083">
        <w:t xml:space="preserve"> depending on the device’s characteristics.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819"/>
        <w:gridCol w:w="4676"/>
      </w:tblGrid>
      <w:tr w:rsidR="00DA1649" w:rsidRPr="00DA1649" w14:paraId="70D83931" w14:textId="77777777" w:rsidTr="00DA1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BA8FC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lang w:val="en-IN"/>
              </w:rPr>
            </w:pPr>
            <w:r w:rsidRPr="00DA164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DEC9F3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lang w:val="en-IN"/>
              </w:rPr>
            </w:pPr>
            <w:r w:rsidRPr="00DA1649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F65999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lang w:val="en-IN"/>
              </w:rPr>
            </w:pPr>
            <w:r w:rsidRPr="00DA1649">
              <w:rPr>
                <w:b/>
                <w:bCs/>
                <w:lang w:val="en-IN"/>
              </w:rPr>
              <w:t>Description</w:t>
            </w:r>
          </w:p>
        </w:tc>
      </w:tr>
      <w:tr w:rsidR="00DA1649" w:rsidRPr="00DA1649" w14:paraId="6582D858" w14:textId="77777777" w:rsidTr="00DA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FB3F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6B16FD6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(max-width: 768px)</w:t>
            </w:r>
          </w:p>
        </w:tc>
        <w:tc>
          <w:tcPr>
            <w:tcW w:w="0" w:type="auto"/>
            <w:vAlign w:val="center"/>
            <w:hideMark/>
          </w:tcPr>
          <w:p w14:paraId="501C3750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Target devices with a screen width up to 768px</w:t>
            </w:r>
          </w:p>
        </w:tc>
      </w:tr>
      <w:tr w:rsidR="00DA1649" w:rsidRPr="00DA1649" w14:paraId="34FDF706" w14:textId="77777777" w:rsidTr="00DA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9177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min-width</w:t>
            </w:r>
          </w:p>
        </w:tc>
        <w:tc>
          <w:tcPr>
            <w:tcW w:w="0" w:type="auto"/>
            <w:vAlign w:val="center"/>
            <w:hideMark/>
          </w:tcPr>
          <w:p w14:paraId="488378D7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(min-width: 1024px)</w:t>
            </w:r>
          </w:p>
        </w:tc>
        <w:tc>
          <w:tcPr>
            <w:tcW w:w="0" w:type="auto"/>
            <w:vAlign w:val="center"/>
            <w:hideMark/>
          </w:tcPr>
          <w:p w14:paraId="76BFBE8C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Target devices with width 1024px or larger</w:t>
            </w:r>
          </w:p>
        </w:tc>
      </w:tr>
      <w:tr w:rsidR="00DA1649" w:rsidRPr="00DA1649" w14:paraId="4B3C3184" w14:textId="77777777" w:rsidTr="00DA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65E4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A23A4F5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(orientation: landscape)</w:t>
            </w:r>
          </w:p>
        </w:tc>
        <w:tc>
          <w:tcPr>
            <w:tcW w:w="0" w:type="auto"/>
            <w:vAlign w:val="center"/>
            <w:hideMark/>
          </w:tcPr>
          <w:p w14:paraId="247C2FA2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Target devices in landscape mode</w:t>
            </w:r>
          </w:p>
        </w:tc>
      </w:tr>
      <w:tr w:rsidR="00DA1649" w:rsidRPr="00DA1649" w14:paraId="6BAE5380" w14:textId="77777777" w:rsidTr="00DA1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82B9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257D104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(min-resolution: 2dppx)</w:t>
            </w:r>
          </w:p>
        </w:tc>
        <w:tc>
          <w:tcPr>
            <w:tcW w:w="0" w:type="auto"/>
            <w:vAlign w:val="center"/>
            <w:hideMark/>
          </w:tcPr>
          <w:p w14:paraId="5DFA702D" w14:textId="77777777" w:rsidR="00DA1649" w:rsidRPr="00DA1649" w:rsidRDefault="00DA1649" w:rsidP="00DA1649">
            <w:pPr>
              <w:pStyle w:val="ListParagraph"/>
              <w:numPr>
                <w:ilvl w:val="0"/>
                <w:numId w:val="45"/>
              </w:numPr>
              <w:rPr>
                <w:lang w:val="en-IN"/>
              </w:rPr>
            </w:pPr>
            <w:r w:rsidRPr="00DA1649">
              <w:rPr>
                <w:lang w:val="en-IN"/>
              </w:rPr>
              <w:t>Target high-density screens (like Retina displays)</w:t>
            </w:r>
          </w:p>
        </w:tc>
      </w:tr>
    </w:tbl>
    <w:p w14:paraId="40AF7C4A" w14:textId="77777777" w:rsidR="00E01A8E" w:rsidRDefault="00E01A8E" w:rsidP="00E01A8E">
      <w:pPr>
        <w:pStyle w:val="Heading2"/>
      </w:pPr>
      <w:r>
        <w:rPr>
          <w:rStyle w:val="Strong"/>
          <w:b/>
          <w:bCs w:val="0"/>
        </w:rPr>
        <w:t>Why Media Queries Are Important for Responsive Design</w:t>
      </w:r>
    </w:p>
    <w:p w14:paraId="273FEA84" w14:textId="77777777" w:rsidR="00E01A8E" w:rsidRDefault="00E01A8E" w:rsidP="00E01A8E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Adapt layouts to different screen sizes</w:t>
      </w:r>
    </w:p>
    <w:p w14:paraId="5A14964E" w14:textId="77777777" w:rsidR="00E01A8E" w:rsidRDefault="00E01A8E" w:rsidP="00E01A8E">
      <w:pPr>
        <w:pStyle w:val="NormalWeb"/>
        <w:numPr>
          <w:ilvl w:val="1"/>
          <w:numId w:val="46"/>
        </w:numPr>
      </w:pPr>
      <w:r>
        <w:lastRenderedPageBreak/>
        <w:t>Ensure content looks good on desktops, tablets, and mobile phones.</w:t>
      </w:r>
    </w:p>
    <w:p w14:paraId="62D70BB2" w14:textId="77777777" w:rsidR="00E01A8E" w:rsidRDefault="00E01A8E" w:rsidP="00E01A8E">
      <w:pPr>
        <w:pStyle w:val="NormalWeb"/>
        <w:numPr>
          <w:ilvl w:val="1"/>
          <w:numId w:val="46"/>
        </w:numPr>
      </w:pPr>
      <w:r>
        <w:t>Example: switching from a 3-column layout on desktop to a single column on mobile.</w:t>
      </w:r>
    </w:p>
    <w:p w14:paraId="6EE891F0" w14:textId="77777777" w:rsidR="00E01A8E" w:rsidRDefault="00E01A8E" w:rsidP="00E01A8E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Improve user experience</w:t>
      </w:r>
    </w:p>
    <w:p w14:paraId="6B33A211" w14:textId="77777777" w:rsidR="00E01A8E" w:rsidRDefault="00E01A8E" w:rsidP="00E01A8E">
      <w:pPr>
        <w:pStyle w:val="NormalWeb"/>
        <w:numPr>
          <w:ilvl w:val="1"/>
          <w:numId w:val="46"/>
        </w:numPr>
      </w:pPr>
      <w:r>
        <w:t>No horizontal scrolling or overlapping content on small screens.</w:t>
      </w:r>
    </w:p>
    <w:p w14:paraId="36DD4603" w14:textId="77777777" w:rsidR="00E01A8E" w:rsidRDefault="00E01A8E" w:rsidP="00E01A8E">
      <w:pPr>
        <w:pStyle w:val="NormalWeb"/>
        <w:numPr>
          <w:ilvl w:val="1"/>
          <w:numId w:val="46"/>
        </w:numPr>
      </w:pPr>
      <w:r>
        <w:t>Adjust font sizes, button sizes, and image scaling.</w:t>
      </w:r>
    </w:p>
    <w:p w14:paraId="61D3A0DA" w14:textId="77777777" w:rsidR="00E01A8E" w:rsidRDefault="00E01A8E" w:rsidP="00E01A8E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Optimize performance</w:t>
      </w:r>
    </w:p>
    <w:p w14:paraId="0ECEBB24" w14:textId="77777777" w:rsidR="00E01A8E" w:rsidRDefault="00E01A8E" w:rsidP="00E01A8E">
      <w:pPr>
        <w:pStyle w:val="NormalWeb"/>
        <w:numPr>
          <w:ilvl w:val="1"/>
          <w:numId w:val="46"/>
        </w:numPr>
      </w:pPr>
      <w:r>
        <w:t>Load lighter styles or smaller images for mobile devices.</w:t>
      </w:r>
    </w:p>
    <w:p w14:paraId="2BEE15CB" w14:textId="77777777" w:rsidR="00E01A8E" w:rsidRDefault="00E01A8E" w:rsidP="00E01A8E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Support modern web standards</w:t>
      </w:r>
    </w:p>
    <w:p w14:paraId="67C6CBAF" w14:textId="77777777" w:rsidR="00E01A8E" w:rsidRDefault="00E01A8E" w:rsidP="00E01A8E">
      <w:pPr>
        <w:pStyle w:val="NormalWeb"/>
        <w:numPr>
          <w:ilvl w:val="1"/>
          <w:numId w:val="46"/>
        </w:numPr>
      </w:pPr>
      <w:r>
        <w:t>Responsive design is now expected; search engines also prefer mobile-friendly websites.</w:t>
      </w:r>
    </w:p>
    <w:p w14:paraId="01D78D50" w14:textId="5BCF67D9" w:rsidR="00EA6083" w:rsidRDefault="0019566F" w:rsidP="0019566F">
      <w:pPr>
        <w:pStyle w:val="ListParagraph"/>
        <w:numPr>
          <w:ilvl w:val="0"/>
          <w:numId w:val="5"/>
        </w:numPr>
      </w:pPr>
      <w:r w:rsidRPr="0019566F">
        <w:t>Write a basic media query that adjusts the font size of a webpage for screens smaller than 600px</w:t>
      </w:r>
    </w:p>
    <w:p w14:paraId="35A432E7" w14:textId="77777777" w:rsidR="0019566F" w:rsidRDefault="0019566F" w:rsidP="00110BC6">
      <w:pPr>
        <w:pStyle w:val="ListParagraph"/>
      </w:pPr>
    </w:p>
    <w:p w14:paraId="1990B1C4" w14:textId="77777777" w:rsidR="00110BC6" w:rsidRDefault="00110BC6" w:rsidP="00110BC6">
      <w:pPr>
        <w:pStyle w:val="NormalWeb"/>
        <w:numPr>
          <w:ilvl w:val="0"/>
          <w:numId w:val="49"/>
        </w:numPr>
      </w:pPr>
      <w:r>
        <w:t>Here’s a simple example of a CSS media query that changes the font size for screens smaller than 600px:</w:t>
      </w:r>
    </w:p>
    <w:p w14:paraId="6ABCF707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/* Default font size for larger screens */</w:t>
      </w:r>
    </w:p>
    <w:p w14:paraId="6E5DC053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body {</w:t>
      </w:r>
    </w:p>
    <w:p w14:paraId="1DA828DD" w14:textId="360F511B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 xml:space="preserve"> font-size: 16px;</w:t>
      </w:r>
    </w:p>
    <w:p w14:paraId="573471BD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}</w:t>
      </w:r>
    </w:p>
    <w:p w14:paraId="11FC3621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</w:p>
    <w:p w14:paraId="13B55AFF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/* Media query for screens smaller than 600px */</w:t>
      </w:r>
    </w:p>
    <w:p w14:paraId="2F70954C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@media (max-width: 600px) {</w:t>
      </w:r>
    </w:p>
    <w:p w14:paraId="0D1C41FB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 xml:space="preserve">  body {</w:t>
      </w:r>
    </w:p>
    <w:p w14:paraId="101BE499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 xml:space="preserve">    font-size: 14px; /* smaller font for small screens */</w:t>
      </w:r>
    </w:p>
    <w:p w14:paraId="191D6DB8" w14:textId="77777777" w:rsidR="008D3773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 xml:space="preserve">  }</w:t>
      </w:r>
    </w:p>
    <w:p w14:paraId="0546030F" w14:textId="1906DECC" w:rsidR="00110BC6" w:rsidRPr="00E36835" w:rsidRDefault="008D3773" w:rsidP="008D3773">
      <w:pPr>
        <w:pStyle w:val="ListParagraph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>
        <w:t>}</w:t>
      </w:r>
    </w:p>
    <w:p w14:paraId="32971F98" w14:textId="77777777" w:rsidR="00CD3B76" w:rsidRDefault="00CD3B76" w:rsidP="00CD3B76">
      <w:pPr>
        <w:pStyle w:val="NormalWeb"/>
        <w:numPr>
          <w:ilvl w:val="0"/>
          <w:numId w:val="4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@</w:t>
      </w:r>
      <w:proofErr w:type="gramEnd"/>
      <w:r>
        <w:rPr>
          <w:rStyle w:val="HTMLCode"/>
          <w:rFonts w:eastAsiaTheme="majorEastAsia"/>
        </w:rPr>
        <w:t>media (max-width: 600px)</w:t>
      </w:r>
      <w:r>
        <w:t xml:space="preserve"> targets devices with a screen width of </w:t>
      </w:r>
      <w:r>
        <w:rPr>
          <w:rStyle w:val="Strong"/>
          <w:rFonts w:eastAsiaTheme="majorEastAsia"/>
        </w:rPr>
        <w:t>600px or less</w:t>
      </w:r>
      <w:r>
        <w:t>.</w:t>
      </w:r>
    </w:p>
    <w:p w14:paraId="6AA3DE83" w14:textId="77777777" w:rsidR="00CD3B76" w:rsidRDefault="00CD3B76" w:rsidP="00CD3B76">
      <w:pPr>
        <w:pStyle w:val="NormalWeb"/>
        <w:numPr>
          <w:ilvl w:val="0"/>
          <w:numId w:val="49"/>
        </w:numPr>
      </w:pPr>
      <w:proofErr w:type="gramStart"/>
      <w:r>
        <w:rPr>
          <w:rFonts w:hAnsi="Symbol"/>
        </w:rPr>
        <w:t></w:t>
      </w:r>
      <w:r>
        <w:t xml:space="preserve">  Inside</w:t>
      </w:r>
      <w:proofErr w:type="gramEnd"/>
      <w:r>
        <w:t xml:space="preserve"> the curly braces </w:t>
      </w:r>
      <w:proofErr w:type="gramStart"/>
      <w:r>
        <w:rPr>
          <w:rStyle w:val="HTMLCode"/>
          <w:rFonts w:eastAsiaTheme="majorEastAsia"/>
        </w:rPr>
        <w:t>{ }</w:t>
      </w:r>
      <w:proofErr w:type="gramEnd"/>
      <w:r>
        <w:t>, you define the CSS rules that should apply only for those smaller screens.</w:t>
      </w:r>
    </w:p>
    <w:p w14:paraId="2B9C2EB1" w14:textId="77777777" w:rsidR="00CD3B76" w:rsidRDefault="00CD3B76" w:rsidP="00CD3B76">
      <w:pPr>
        <w:pStyle w:val="NormalWeb"/>
        <w:numPr>
          <w:ilvl w:val="0"/>
          <w:numId w:val="49"/>
        </w:numPr>
      </w:pPr>
      <w:proofErr w:type="gramStart"/>
      <w:r>
        <w:rPr>
          <w:rFonts w:hAnsi="Symbol"/>
        </w:rPr>
        <w:t></w:t>
      </w:r>
      <w:r>
        <w:t xml:space="preserve">  In</w:t>
      </w:r>
      <w:proofErr w:type="gramEnd"/>
      <w:r>
        <w:t xml:space="preserve"> this example, the font size of the </w:t>
      </w:r>
      <w:r>
        <w:rPr>
          <w:rStyle w:val="HTMLCode"/>
          <w:rFonts w:eastAsiaTheme="majorEastAsia"/>
        </w:rPr>
        <w:t>&lt;body&gt;</w:t>
      </w:r>
      <w:r>
        <w:t xml:space="preserve"> text decreases from 16px to 14px to improve readability on small devices.</w:t>
      </w:r>
    </w:p>
    <w:p w14:paraId="0C2633DE" w14:textId="77777777" w:rsidR="007E2C76" w:rsidRDefault="007E2C76" w:rsidP="00B2521C">
      <w:pPr>
        <w:pStyle w:val="ListParagraph"/>
        <w:jc w:val="center"/>
      </w:pPr>
    </w:p>
    <w:p w14:paraId="09AC8EDF" w14:textId="31560926" w:rsidR="00B2521C" w:rsidRDefault="00B2521C" w:rsidP="00B2521C">
      <w:pPr>
        <w:pStyle w:val="ListParagraph"/>
        <w:jc w:val="center"/>
      </w:pPr>
      <w:r w:rsidRPr="00B2521C">
        <w:t>• Typography and Web Fonts</w:t>
      </w:r>
    </w:p>
    <w:p w14:paraId="635BAF5D" w14:textId="77777777" w:rsidR="00B2521C" w:rsidRDefault="00B2521C" w:rsidP="00B2521C">
      <w:pPr>
        <w:pStyle w:val="ListParagraph"/>
      </w:pPr>
    </w:p>
    <w:p w14:paraId="31EDD769" w14:textId="11162AFD" w:rsidR="00B2521C" w:rsidRDefault="00B2521C" w:rsidP="00B2521C">
      <w:pPr>
        <w:pStyle w:val="ListParagraph"/>
        <w:numPr>
          <w:ilvl w:val="0"/>
          <w:numId w:val="5"/>
        </w:numPr>
      </w:pPr>
      <w:r w:rsidRPr="00B2521C">
        <w:t>Explain the difference between web-safe fonts and custom web fonts. Why might you use a web-safe font over a custom font?</w:t>
      </w:r>
    </w:p>
    <w:p w14:paraId="44359E85" w14:textId="11480FF4" w:rsidR="00B2521C" w:rsidRDefault="00876753" w:rsidP="00B2521C">
      <w:pPr>
        <w:pStyle w:val="ListParagraph"/>
        <w:numPr>
          <w:ilvl w:val="0"/>
          <w:numId w:val="50"/>
        </w:numPr>
      </w:pPr>
      <w:r w:rsidRPr="00876753">
        <w:t>1. Web-Safe Fonts</w:t>
      </w:r>
    </w:p>
    <w:p w14:paraId="1C7BA4E5" w14:textId="71E8AABE" w:rsidR="00876753" w:rsidRDefault="00B40E3F" w:rsidP="00876753">
      <w:pPr>
        <w:pStyle w:val="ListParagraph"/>
      </w:pPr>
      <w:r w:rsidRPr="00B40E3F">
        <w:rPr>
          <w:b/>
          <w:bCs/>
        </w:rPr>
        <w:t>Definition:</w:t>
      </w:r>
      <w:r w:rsidRPr="00B40E3F">
        <w:br/>
        <w:t>Web-safe fonts are a set of fonts that are commonly pre-installed on most operating systems and devices. This means they are very likely to appear exactly as intended for nearly all users without needing to download anything extra</w:t>
      </w:r>
    </w:p>
    <w:p w14:paraId="75924B47" w14:textId="77777777" w:rsidR="00B40E3F" w:rsidRPr="00B40E3F" w:rsidRDefault="00B40E3F" w:rsidP="00B40E3F">
      <w:pPr>
        <w:pStyle w:val="ListParagraph"/>
        <w:numPr>
          <w:ilvl w:val="0"/>
          <w:numId w:val="4"/>
        </w:numPr>
        <w:tabs>
          <w:tab w:val="clear" w:pos="360"/>
          <w:tab w:val="num" w:pos="720"/>
        </w:tabs>
        <w:ind w:left="720"/>
        <w:rPr>
          <w:lang w:val="en-IN"/>
        </w:rPr>
      </w:pPr>
      <w:r w:rsidRPr="00B40E3F">
        <w:rPr>
          <w:b/>
          <w:bCs/>
          <w:lang w:val="en-IN"/>
        </w:rPr>
        <w:lastRenderedPageBreak/>
        <w:t>Examples:</w:t>
      </w:r>
    </w:p>
    <w:p w14:paraId="085EE133" w14:textId="77777777" w:rsidR="00B40E3F" w:rsidRPr="00B40E3F" w:rsidRDefault="00B40E3F" w:rsidP="00B40E3F">
      <w:pPr>
        <w:pStyle w:val="ListParagraph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B40E3F">
        <w:rPr>
          <w:lang w:val="en-IN"/>
        </w:rPr>
        <w:t>Arial</w:t>
      </w:r>
    </w:p>
    <w:p w14:paraId="3AF2257D" w14:textId="77777777" w:rsidR="00B40E3F" w:rsidRPr="00B40E3F" w:rsidRDefault="00B40E3F" w:rsidP="00B40E3F">
      <w:pPr>
        <w:pStyle w:val="ListParagraph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B40E3F">
        <w:rPr>
          <w:lang w:val="en-IN"/>
        </w:rPr>
        <w:t>Times New Roman</w:t>
      </w:r>
    </w:p>
    <w:p w14:paraId="7694FC95" w14:textId="77777777" w:rsidR="00B40E3F" w:rsidRPr="00B40E3F" w:rsidRDefault="00B40E3F" w:rsidP="00B40E3F">
      <w:pPr>
        <w:pStyle w:val="ListParagraph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B40E3F">
        <w:rPr>
          <w:lang w:val="en-IN"/>
        </w:rPr>
        <w:t>Georgia</w:t>
      </w:r>
    </w:p>
    <w:p w14:paraId="4CAAC79B" w14:textId="77777777" w:rsidR="00B40E3F" w:rsidRPr="00B40E3F" w:rsidRDefault="00B40E3F" w:rsidP="00B40E3F">
      <w:pPr>
        <w:pStyle w:val="ListParagraph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B40E3F">
        <w:rPr>
          <w:lang w:val="en-IN"/>
        </w:rPr>
        <w:t>Verdana</w:t>
      </w:r>
    </w:p>
    <w:p w14:paraId="4EB8594D" w14:textId="77777777" w:rsidR="00B40E3F" w:rsidRPr="00B40E3F" w:rsidRDefault="00B40E3F" w:rsidP="00B40E3F">
      <w:pPr>
        <w:pStyle w:val="ListParagraph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B40E3F">
        <w:rPr>
          <w:lang w:val="en-IN"/>
        </w:rPr>
        <w:t>Courier New</w:t>
      </w:r>
    </w:p>
    <w:p w14:paraId="1A7502CB" w14:textId="77777777" w:rsidR="00B40E3F" w:rsidRDefault="00B40E3F" w:rsidP="00B40E3F">
      <w:pPr>
        <w:pStyle w:val="ListParagraph"/>
        <w:ind w:left="1080"/>
      </w:pPr>
    </w:p>
    <w:p w14:paraId="29BF93F1" w14:textId="77777777" w:rsidR="00B40E3F" w:rsidRPr="00B40E3F" w:rsidRDefault="00B40E3F" w:rsidP="00B40E3F">
      <w:pPr>
        <w:pStyle w:val="ListParagraph"/>
        <w:numPr>
          <w:ilvl w:val="0"/>
          <w:numId w:val="4"/>
        </w:numPr>
        <w:rPr>
          <w:lang w:val="en-IN"/>
        </w:rPr>
      </w:pPr>
      <w:r w:rsidRPr="00B40E3F">
        <w:rPr>
          <w:b/>
          <w:bCs/>
          <w:lang w:val="en-IN"/>
        </w:rPr>
        <w:t>Key Characteristics:</w:t>
      </w:r>
    </w:p>
    <w:p w14:paraId="359B4F41" w14:textId="77777777" w:rsidR="00B40E3F" w:rsidRPr="00B40E3F" w:rsidRDefault="00B40E3F" w:rsidP="00B40E3F">
      <w:pPr>
        <w:pStyle w:val="ListParagraph"/>
        <w:numPr>
          <w:ilvl w:val="0"/>
          <w:numId w:val="52"/>
        </w:numPr>
        <w:rPr>
          <w:lang w:val="en-IN"/>
        </w:rPr>
      </w:pPr>
      <w:r w:rsidRPr="00B40E3F">
        <w:rPr>
          <w:lang w:val="en-IN"/>
        </w:rPr>
        <w:t xml:space="preserve">High </w:t>
      </w:r>
      <w:r w:rsidRPr="00B40E3F">
        <w:rPr>
          <w:b/>
          <w:bCs/>
          <w:lang w:val="en-IN"/>
        </w:rPr>
        <w:t>compatibility</w:t>
      </w:r>
      <w:r w:rsidRPr="00B40E3F">
        <w:rPr>
          <w:lang w:val="en-IN"/>
        </w:rPr>
        <w:t xml:space="preserve"> across devices and browsers</w:t>
      </w:r>
    </w:p>
    <w:p w14:paraId="223C4E20" w14:textId="77777777" w:rsidR="00B40E3F" w:rsidRPr="00B40E3F" w:rsidRDefault="00B40E3F" w:rsidP="00B40E3F">
      <w:pPr>
        <w:pStyle w:val="ListParagraph"/>
        <w:numPr>
          <w:ilvl w:val="0"/>
          <w:numId w:val="52"/>
        </w:numPr>
        <w:rPr>
          <w:lang w:val="en-IN"/>
        </w:rPr>
      </w:pPr>
      <w:r w:rsidRPr="00B40E3F">
        <w:rPr>
          <w:b/>
          <w:bCs/>
          <w:lang w:val="en-IN"/>
        </w:rPr>
        <w:t>Fast loading</w:t>
      </w:r>
      <w:r w:rsidRPr="00B40E3F">
        <w:rPr>
          <w:lang w:val="en-IN"/>
        </w:rPr>
        <w:t xml:space="preserve"> because no additional font files are required</w:t>
      </w:r>
    </w:p>
    <w:p w14:paraId="7E8DEF79" w14:textId="77777777" w:rsidR="00B40E3F" w:rsidRDefault="00B40E3F" w:rsidP="00B40E3F">
      <w:pPr>
        <w:pStyle w:val="ListParagraph"/>
        <w:numPr>
          <w:ilvl w:val="0"/>
          <w:numId w:val="52"/>
        </w:numPr>
        <w:rPr>
          <w:lang w:val="en-IN"/>
        </w:rPr>
      </w:pPr>
      <w:r w:rsidRPr="00B40E3F">
        <w:rPr>
          <w:lang w:val="en-IN"/>
        </w:rPr>
        <w:t>Limited design options; mostly standard, basic fonts</w:t>
      </w:r>
    </w:p>
    <w:p w14:paraId="2BD87DC1" w14:textId="77777777" w:rsidR="00B40E3F" w:rsidRDefault="00B40E3F" w:rsidP="00B40E3F">
      <w:pPr>
        <w:pStyle w:val="ListParagraph"/>
        <w:rPr>
          <w:lang w:val="en-IN"/>
        </w:rPr>
      </w:pPr>
    </w:p>
    <w:p w14:paraId="4E8D0A59" w14:textId="25EB1E47" w:rsidR="00B40E3F" w:rsidRPr="00302711" w:rsidRDefault="00302711" w:rsidP="00B40E3F">
      <w:pPr>
        <w:pStyle w:val="ListParagraph"/>
        <w:numPr>
          <w:ilvl w:val="0"/>
          <w:numId w:val="50"/>
        </w:numPr>
        <w:rPr>
          <w:lang w:val="en-IN"/>
        </w:rPr>
      </w:pPr>
      <w:r w:rsidRPr="00302711">
        <w:t>2. Custom Web Fonts</w:t>
      </w:r>
    </w:p>
    <w:p w14:paraId="32DC84EE" w14:textId="77777777" w:rsidR="00302711" w:rsidRPr="00302711" w:rsidRDefault="00302711" w:rsidP="00302711">
      <w:pPr>
        <w:pStyle w:val="ListParagraph"/>
        <w:numPr>
          <w:ilvl w:val="0"/>
          <w:numId w:val="4"/>
        </w:numPr>
        <w:rPr>
          <w:lang w:val="en-IN"/>
        </w:rPr>
      </w:pPr>
      <w:r w:rsidRPr="00302711">
        <w:rPr>
          <w:lang w:val="en-IN"/>
        </w:rPr>
        <w:t>Custom web fonts are fonts that are not guaranteed to be installed on a user’s device, but can be embedded into a website using technologies like @font-face in CSS or web font services (e.g., Google Fonts, Adobe Fonts).</w:t>
      </w:r>
    </w:p>
    <w:p w14:paraId="50E47707" w14:textId="77777777" w:rsidR="00302711" w:rsidRPr="00302711" w:rsidRDefault="00302711" w:rsidP="00302711">
      <w:pPr>
        <w:pStyle w:val="ListParagraph"/>
        <w:numPr>
          <w:ilvl w:val="0"/>
          <w:numId w:val="4"/>
        </w:numPr>
        <w:rPr>
          <w:lang w:val="en-IN"/>
        </w:rPr>
      </w:pPr>
      <w:r w:rsidRPr="00302711">
        <w:rPr>
          <w:b/>
          <w:bCs/>
          <w:lang w:val="en-IN"/>
        </w:rPr>
        <w:t>Examples:</w:t>
      </w:r>
    </w:p>
    <w:p w14:paraId="67B715D7" w14:textId="77777777" w:rsidR="00302711" w:rsidRPr="00302711" w:rsidRDefault="00302711" w:rsidP="00302711">
      <w:pPr>
        <w:pStyle w:val="ListParagraph"/>
        <w:numPr>
          <w:ilvl w:val="0"/>
          <w:numId w:val="53"/>
        </w:numPr>
        <w:rPr>
          <w:lang w:val="en-IN"/>
        </w:rPr>
      </w:pPr>
      <w:r w:rsidRPr="00302711">
        <w:rPr>
          <w:lang w:val="en-IN"/>
        </w:rPr>
        <w:t>Roboto</w:t>
      </w:r>
    </w:p>
    <w:p w14:paraId="75CDD230" w14:textId="77777777" w:rsidR="00302711" w:rsidRPr="00302711" w:rsidRDefault="00302711" w:rsidP="00302711">
      <w:pPr>
        <w:pStyle w:val="ListParagraph"/>
        <w:numPr>
          <w:ilvl w:val="0"/>
          <w:numId w:val="53"/>
        </w:numPr>
        <w:rPr>
          <w:lang w:val="en-IN"/>
        </w:rPr>
      </w:pPr>
      <w:r w:rsidRPr="00302711">
        <w:rPr>
          <w:lang w:val="en-IN"/>
        </w:rPr>
        <w:t>Lato</w:t>
      </w:r>
    </w:p>
    <w:p w14:paraId="740569A7" w14:textId="77777777" w:rsidR="00302711" w:rsidRPr="00302711" w:rsidRDefault="00302711" w:rsidP="00302711">
      <w:pPr>
        <w:pStyle w:val="ListParagraph"/>
        <w:numPr>
          <w:ilvl w:val="0"/>
          <w:numId w:val="53"/>
        </w:numPr>
        <w:rPr>
          <w:lang w:val="en-IN"/>
        </w:rPr>
      </w:pPr>
      <w:r w:rsidRPr="00302711">
        <w:rPr>
          <w:lang w:val="en-IN"/>
        </w:rPr>
        <w:t>Open Sans</w:t>
      </w:r>
    </w:p>
    <w:p w14:paraId="0EB3335E" w14:textId="77777777" w:rsidR="00302711" w:rsidRPr="00302711" w:rsidRDefault="00302711" w:rsidP="00302711">
      <w:pPr>
        <w:pStyle w:val="ListParagraph"/>
        <w:numPr>
          <w:ilvl w:val="0"/>
          <w:numId w:val="53"/>
        </w:numPr>
        <w:rPr>
          <w:lang w:val="en-IN"/>
        </w:rPr>
      </w:pPr>
      <w:r w:rsidRPr="00302711">
        <w:rPr>
          <w:lang w:val="en-IN"/>
        </w:rPr>
        <w:t>Any unique brand-specific font</w:t>
      </w:r>
    </w:p>
    <w:p w14:paraId="0BC64ED4" w14:textId="77777777" w:rsidR="00302711" w:rsidRPr="00302711" w:rsidRDefault="00302711" w:rsidP="00302711">
      <w:pPr>
        <w:pStyle w:val="ListParagraph"/>
        <w:numPr>
          <w:ilvl w:val="0"/>
          <w:numId w:val="4"/>
        </w:numPr>
        <w:rPr>
          <w:lang w:val="en-IN"/>
        </w:rPr>
      </w:pPr>
      <w:r w:rsidRPr="00302711">
        <w:rPr>
          <w:b/>
          <w:bCs/>
          <w:lang w:val="en-IN"/>
        </w:rPr>
        <w:t>Key Characteristics:</w:t>
      </w:r>
    </w:p>
    <w:p w14:paraId="51CADEE6" w14:textId="77777777" w:rsidR="00302711" w:rsidRPr="00302711" w:rsidRDefault="00302711" w:rsidP="00302711">
      <w:pPr>
        <w:pStyle w:val="ListParagraph"/>
        <w:numPr>
          <w:ilvl w:val="0"/>
          <w:numId w:val="54"/>
        </w:numPr>
        <w:rPr>
          <w:lang w:val="en-IN"/>
        </w:rPr>
      </w:pPr>
      <w:r w:rsidRPr="00302711">
        <w:rPr>
          <w:b/>
          <w:bCs/>
          <w:lang w:val="en-IN"/>
        </w:rPr>
        <w:t>Unique and flexible designs</w:t>
      </w:r>
      <w:r w:rsidRPr="00302711">
        <w:rPr>
          <w:lang w:val="en-IN"/>
        </w:rPr>
        <w:t xml:space="preserve"> for branding and aesthetics</w:t>
      </w:r>
    </w:p>
    <w:p w14:paraId="6ED60D1F" w14:textId="77777777" w:rsidR="00302711" w:rsidRPr="00302711" w:rsidRDefault="00302711" w:rsidP="00302711">
      <w:pPr>
        <w:pStyle w:val="ListParagraph"/>
        <w:numPr>
          <w:ilvl w:val="0"/>
          <w:numId w:val="54"/>
        </w:numPr>
        <w:rPr>
          <w:lang w:val="en-IN"/>
        </w:rPr>
      </w:pPr>
      <w:r w:rsidRPr="00302711">
        <w:rPr>
          <w:b/>
          <w:bCs/>
          <w:lang w:val="en-IN"/>
        </w:rPr>
        <w:t>Requires downloading</w:t>
      </w:r>
      <w:r w:rsidRPr="00302711">
        <w:rPr>
          <w:lang w:val="en-IN"/>
        </w:rPr>
        <w:t xml:space="preserve"> by the user’s browser, which can slightly increase load times</w:t>
      </w:r>
    </w:p>
    <w:p w14:paraId="24C249DC" w14:textId="6603C43A" w:rsidR="00302711" w:rsidRDefault="00302711" w:rsidP="00302711">
      <w:pPr>
        <w:pStyle w:val="ListParagraph"/>
        <w:numPr>
          <w:ilvl w:val="0"/>
          <w:numId w:val="54"/>
        </w:numPr>
        <w:rPr>
          <w:lang w:val="en-IN"/>
        </w:rPr>
      </w:pPr>
      <w:r w:rsidRPr="00302711">
        <w:rPr>
          <w:lang w:val="en-IN"/>
        </w:rPr>
        <w:t xml:space="preserve">May need </w:t>
      </w:r>
      <w:r w:rsidRPr="00302711">
        <w:rPr>
          <w:b/>
          <w:bCs/>
          <w:lang w:val="en-IN"/>
        </w:rPr>
        <w:t>fallback fonts</w:t>
      </w:r>
      <w:r w:rsidRPr="00302711">
        <w:rPr>
          <w:lang w:val="en-IN"/>
        </w:rPr>
        <w:t xml:space="preserve"> in case the font fails to loa</w:t>
      </w:r>
      <w:r>
        <w:rPr>
          <w:lang w:val="en-IN"/>
        </w:rPr>
        <w:t>d</w:t>
      </w:r>
    </w:p>
    <w:p w14:paraId="7A1CEB18" w14:textId="77777777" w:rsidR="00D47BA1" w:rsidRDefault="00D47BA1" w:rsidP="00302711">
      <w:pPr>
        <w:pStyle w:val="ListParagraph"/>
        <w:rPr>
          <w:lang w:val="en-IN"/>
        </w:rPr>
      </w:pPr>
    </w:p>
    <w:p w14:paraId="61E21320" w14:textId="0EE0BE31" w:rsidR="00D47BA1" w:rsidRPr="00D47BA1" w:rsidRDefault="00D47BA1" w:rsidP="00D47BA1">
      <w:pPr>
        <w:pStyle w:val="ListParagraph"/>
        <w:numPr>
          <w:ilvl w:val="0"/>
          <w:numId w:val="50"/>
        </w:numPr>
        <w:rPr>
          <w:lang w:val="en-IN"/>
        </w:rPr>
      </w:pPr>
      <w:r w:rsidRPr="00D47BA1">
        <w:t>Why Choose Web-Safe Fonts Over Custom Fonts?</w:t>
      </w:r>
    </w:p>
    <w:p w14:paraId="6BBCE839" w14:textId="77777777" w:rsidR="00D47BA1" w:rsidRPr="00D47BA1" w:rsidRDefault="00D47BA1" w:rsidP="00D47BA1">
      <w:pPr>
        <w:pStyle w:val="ListParagraph"/>
        <w:numPr>
          <w:ilvl w:val="0"/>
          <w:numId w:val="4"/>
        </w:numPr>
        <w:rPr>
          <w:lang w:val="en-IN"/>
        </w:rPr>
      </w:pPr>
      <w:r w:rsidRPr="00D47BA1">
        <w:rPr>
          <w:lang w:val="en-IN"/>
        </w:rPr>
        <w:t>You might use a web-safe font when you prioritize:</w:t>
      </w:r>
    </w:p>
    <w:p w14:paraId="4925BC35" w14:textId="77777777" w:rsidR="00D47BA1" w:rsidRPr="00D47BA1" w:rsidRDefault="00D47BA1" w:rsidP="00D47BA1">
      <w:pPr>
        <w:pStyle w:val="ListParagraph"/>
        <w:numPr>
          <w:ilvl w:val="0"/>
          <w:numId w:val="55"/>
        </w:numPr>
        <w:rPr>
          <w:lang w:val="en-IN"/>
        </w:rPr>
      </w:pPr>
      <w:r w:rsidRPr="00D47BA1">
        <w:rPr>
          <w:b/>
          <w:bCs/>
          <w:lang w:val="en-IN"/>
        </w:rPr>
        <w:t>Performance:</w:t>
      </w:r>
      <w:r w:rsidRPr="00D47BA1">
        <w:rPr>
          <w:lang w:val="en-IN"/>
        </w:rPr>
        <w:t xml:space="preserve"> Web-safe fonts load instantly since they’re already on the user’s device.</w:t>
      </w:r>
    </w:p>
    <w:p w14:paraId="47B20D81" w14:textId="77777777" w:rsidR="00D47BA1" w:rsidRPr="00D47BA1" w:rsidRDefault="00D47BA1" w:rsidP="00D47BA1">
      <w:pPr>
        <w:pStyle w:val="ListParagraph"/>
        <w:numPr>
          <w:ilvl w:val="0"/>
          <w:numId w:val="55"/>
        </w:numPr>
        <w:rPr>
          <w:lang w:val="en-IN"/>
        </w:rPr>
      </w:pPr>
      <w:r w:rsidRPr="00D47BA1">
        <w:rPr>
          <w:b/>
          <w:bCs/>
          <w:lang w:val="en-IN"/>
        </w:rPr>
        <w:t>Consistency:</w:t>
      </w:r>
      <w:r w:rsidRPr="00D47BA1">
        <w:rPr>
          <w:lang w:val="en-IN"/>
        </w:rPr>
        <w:t xml:space="preserve"> Ensures text looks exactly as intended on all platforms, with no risk of font rendering issues.</w:t>
      </w:r>
    </w:p>
    <w:p w14:paraId="14BCD5F3" w14:textId="77777777" w:rsidR="00D47BA1" w:rsidRPr="00D47BA1" w:rsidRDefault="00D47BA1" w:rsidP="00D47BA1">
      <w:pPr>
        <w:pStyle w:val="ListParagraph"/>
        <w:numPr>
          <w:ilvl w:val="0"/>
          <w:numId w:val="55"/>
        </w:numPr>
        <w:rPr>
          <w:lang w:val="en-IN"/>
        </w:rPr>
      </w:pPr>
      <w:r w:rsidRPr="00D47BA1">
        <w:rPr>
          <w:b/>
          <w:bCs/>
          <w:lang w:val="en-IN"/>
        </w:rPr>
        <w:t>Simplicity:</w:t>
      </w:r>
      <w:r w:rsidRPr="00D47BA1">
        <w:rPr>
          <w:lang w:val="en-IN"/>
        </w:rPr>
        <w:t xml:space="preserve"> No need to manage font files, licenses, or CDN links.</w:t>
      </w:r>
    </w:p>
    <w:p w14:paraId="2B6874B7" w14:textId="77777777" w:rsidR="00D47BA1" w:rsidRPr="00D47BA1" w:rsidRDefault="00D47BA1" w:rsidP="00D47BA1">
      <w:pPr>
        <w:pStyle w:val="ListParagraph"/>
        <w:numPr>
          <w:ilvl w:val="0"/>
          <w:numId w:val="55"/>
        </w:numPr>
        <w:rPr>
          <w:lang w:val="en-IN"/>
        </w:rPr>
      </w:pPr>
      <w:r w:rsidRPr="00D47BA1">
        <w:rPr>
          <w:b/>
          <w:bCs/>
          <w:lang w:val="en-IN"/>
        </w:rPr>
        <w:t>Accessibility:</w:t>
      </w:r>
      <w:r w:rsidRPr="00D47BA1">
        <w:rPr>
          <w:lang w:val="en-IN"/>
        </w:rPr>
        <w:t xml:space="preserve"> Fallback and legibility are better supported on older devices or slow connections.</w:t>
      </w:r>
    </w:p>
    <w:p w14:paraId="6152551D" w14:textId="77777777" w:rsidR="00D47BA1" w:rsidRPr="00D47BA1" w:rsidRDefault="00D47BA1" w:rsidP="00D47BA1">
      <w:pPr>
        <w:pStyle w:val="ListParagraph"/>
        <w:numPr>
          <w:ilvl w:val="0"/>
          <w:numId w:val="4"/>
        </w:numPr>
        <w:rPr>
          <w:lang w:val="en-IN"/>
        </w:rPr>
      </w:pPr>
      <w:r w:rsidRPr="00D47BA1">
        <w:rPr>
          <w:b/>
          <w:bCs/>
          <w:lang w:val="en-IN"/>
        </w:rPr>
        <w:t>Summary:</w:t>
      </w:r>
    </w:p>
    <w:p w14:paraId="2E982210" w14:textId="77777777" w:rsidR="00D47BA1" w:rsidRPr="00D47BA1" w:rsidRDefault="00D47BA1" w:rsidP="00D47BA1">
      <w:pPr>
        <w:pStyle w:val="ListParagraph"/>
        <w:numPr>
          <w:ilvl w:val="0"/>
          <w:numId w:val="56"/>
        </w:numPr>
        <w:rPr>
          <w:lang w:val="en-IN"/>
        </w:rPr>
      </w:pPr>
      <w:r w:rsidRPr="00D47BA1">
        <w:rPr>
          <w:b/>
          <w:bCs/>
          <w:lang w:val="en-IN"/>
        </w:rPr>
        <w:t>Web-safe fonts</w:t>
      </w:r>
      <w:r w:rsidRPr="00D47BA1">
        <w:rPr>
          <w:lang w:val="en-IN"/>
        </w:rPr>
        <w:t xml:space="preserve"> → reliability, speed, universal availability</w:t>
      </w:r>
    </w:p>
    <w:p w14:paraId="1D5F8234" w14:textId="77777777" w:rsidR="00D47BA1" w:rsidRDefault="00D47BA1" w:rsidP="00D47BA1">
      <w:pPr>
        <w:pStyle w:val="ListParagraph"/>
        <w:numPr>
          <w:ilvl w:val="0"/>
          <w:numId w:val="56"/>
        </w:numPr>
        <w:rPr>
          <w:lang w:val="en-IN"/>
        </w:rPr>
      </w:pPr>
      <w:r w:rsidRPr="00D47BA1">
        <w:rPr>
          <w:b/>
          <w:bCs/>
          <w:lang w:val="en-IN"/>
        </w:rPr>
        <w:t>Custom fonts</w:t>
      </w:r>
      <w:r w:rsidRPr="00D47BA1">
        <w:rPr>
          <w:lang w:val="en-IN"/>
        </w:rPr>
        <w:t xml:space="preserve"> → branding, design flexibility, unique look</w:t>
      </w:r>
    </w:p>
    <w:p w14:paraId="3F5E0B2A" w14:textId="77777777" w:rsidR="00D47BA1" w:rsidRDefault="00D47BA1" w:rsidP="00D47BA1">
      <w:pPr>
        <w:ind w:left="360"/>
        <w:rPr>
          <w:lang w:val="en-IN"/>
        </w:rPr>
      </w:pPr>
    </w:p>
    <w:p w14:paraId="1A992434" w14:textId="4B683911" w:rsidR="00D47BA1" w:rsidRPr="00057C22" w:rsidRDefault="00057C22" w:rsidP="00B02CE7">
      <w:pPr>
        <w:pStyle w:val="ListParagraph"/>
        <w:numPr>
          <w:ilvl w:val="0"/>
          <w:numId w:val="5"/>
        </w:numPr>
        <w:rPr>
          <w:lang w:val="en-IN"/>
        </w:rPr>
      </w:pPr>
      <w:r w:rsidRPr="00057C22">
        <w:t>What is the font-family property in CSS? How do you apply a custom Google Font to a webpage?</w:t>
      </w:r>
    </w:p>
    <w:p w14:paraId="663A703E" w14:textId="6721932E" w:rsidR="00057C22" w:rsidRPr="0092439B" w:rsidRDefault="0092439B" w:rsidP="00057C22">
      <w:pPr>
        <w:pStyle w:val="ListParagraph"/>
        <w:numPr>
          <w:ilvl w:val="0"/>
          <w:numId w:val="50"/>
        </w:numPr>
        <w:rPr>
          <w:lang w:val="en-IN"/>
        </w:rPr>
      </w:pPr>
      <w:r w:rsidRPr="0092439B">
        <w:t xml:space="preserve">The </w:t>
      </w:r>
      <w:r w:rsidRPr="0092439B">
        <w:rPr>
          <w:b/>
          <w:bCs/>
        </w:rPr>
        <w:t>font-family</w:t>
      </w:r>
      <w:r w:rsidRPr="0092439B">
        <w:t xml:space="preserve"> property in CSS specifies the typeface (font) that should be used for text in an element. You can list multiple fonts as a </w:t>
      </w:r>
      <w:r w:rsidRPr="0092439B">
        <w:rPr>
          <w:b/>
          <w:bCs/>
        </w:rPr>
        <w:t>fallback stack</w:t>
      </w:r>
      <w:r w:rsidRPr="0092439B">
        <w:t>, so if the first font isn’t available, the browser uses the next one in the list.</w:t>
      </w:r>
    </w:p>
    <w:p w14:paraId="58C3F977" w14:textId="79480942" w:rsidR="0092439B" w:rsidRPr="00E013E9" w:rsidRDefault="00E013E9" w:rsidP="00057C22">
      <w:pPr>
        <w:pStyle w:val="ListParagraph"/>
        <w:numPr>
          <w:ilvl w:val="0"/>
          <w:numId w:val="50"/>
        </w:numPr>
        <w:rPr>
          <w:lang w:val="en-IN"/>
        </w:rPr>
      </w:pPr>
      <w:r w:rsidRPr="00E013E9">
        <w:t>Google Fonts provides a simple way to use custom fonts on websites.</w:t>
      </w:r>
    </w:p>
    <w:p w14:paraId="36688B82" w14:textId="77777777" w:rsidR="00E013E9" w:rsidRDefault="00E013E9" w:rsidP="00E013E9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lastRenderedPageBreak/>
        <w:t>Step 1: Choose a Font</w:t>
      </w:r>
      <w:r>
        <w:br/>
        <w:t xml:space="preserve">Go to </w:t>
      </w:r>
      <w:hyperlink r:id="rId11" w:tgtFrame="_new" w:history="1">
        <w:r>
          <w:rPr>
            <w:rStyle w:val="Hyperlink"/>
            <w:rFonts w:eastAsiaTheme="majorEastAsia"/>
          </w:rPr>
          <w:t>Google Fonts</w:t>
        </w:r>
      </w:hyperlink>
      <w:r>
        <w:t xml:space="preserve"> and pick a font. For example, </w:t>
      </w:r>
      <w:r>
        <w:rPr>
          <w:rStyle w:val="HTMLCode"/>
        </w:rPr>
        <w:t>Roboto</w:t>
      </w:r>
      <w:r>
        <w:t>.</w:t>
      </w:r>
    </w:p>
    <w:p w14:paraId="63BCCEF8" w14:textId="77777777" w:rsidR="00E013E9" w:rsidRDefault="00E013E9" w:rsidP="00E013E9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Step 2: Include the Font in Your HTML</w:t>
      </w:r>
      <w:r>
        <w:br/>
        <w:t xml:space="preserve">You can use a </w:t>
      </w:r>
      <w:r>
        <w:rPr>
          <w:rStyle w:val="HTMLCode"/>
        </w:rPr>
        <w:t>&lt;link&gt;</w:t>
      </w:r>
      <w:r>
        <w:t xml:space="preserve"> in the </w:t>
      </w:r>
      <w:r>
        <w:rPr>
          <w:rStyle w:val="HTMLCode"/>
        </w:rPr>
        <w:t>&lt;head&gt;</w:t>
      </w:r>
      <w:r>
        <w:t>:</w:t>
      </w:r>
    </w:p>
    <w:p w14:paraId="0DEFD322" w14:textId="77777777" w:rsidR="00E013E9" w:rsidRDefault="00E013E9" w:rsidP="00E013E9">
      <w:pPr>
        <w:pStyle w:val="NormalWeb"/>
        <w:ind w:left="720"/>
      </w:pPr>
      <w:r>
        <w:t>&lt;head&gt;</w:t>
      </w:r>
    </w:p>
    <w:p w14:paraId="44838782" w14:textId="77777777" w:rsidR="00E013E9" w:rsidRDefault="00E013E9" w:rsidP="00E013E9">
      <w:pPr>
        <w:pStyle w:val="NormalWeb"/>
        <w:ind w:left="720"/>
      </w:pPr>
      <w:r>
        <w:t xml:space="preserve">  &lt;link href="https://fonts.googleapis.com/css2?family=Roboto&amp;display=swap" </w:t>
      </w:r>
      <w:proofErr w:type="spellStart"/>
      <w:r>
        <w:t>rel</w:t>
      </w:r>
      <w:proofErr w:type="spellEnd"/>
      <w:r>
        <w:t>="stylesheet"&gt;</w:t>
      </w:r>
    </w:p>
    <w:p w14:paraId="122E884D" w14:textId="7874C44F" w:rsidR="00E013E9" w:rsidRDefault="00E013E9" w:rsidP="00E013E9">
      <w:pPr>
        <w:pStyle w:val="NormalWeb"/>
        <w:ind w:left="720"/>
      </w:pPr>
      <w:r>
        <w:t>&lt;/head</w:t>
      </w:r>
      <w:r>
        <w:t>&gt;</w:t>
      </w:r>
    </w:p>
    <w:p w14:paraId="700AF96D" w14:textId="3F4C7052" w:rsidR="00E013E9" w:rsidRPr="001E1C2F" w:rsidRDefault="001E1C2F" w:rsidP="00E013E9">
      <w:pPr>
        <w:pStyle w:val="NormalWeb"/>
        <w:numPr>
          <w:ilvl w:val="0"/>
          <w:numId w:val="50"/>
        </w:numPr>
      </w:pPr>
      <w:r w:rsidRPr="001E1C2F">
        <w:rPr>
          <w:lang w:val="en-US"/>
        </w:rPr>
        <w:t>Step 3: Apply the Font in CSS</w:t>
      </w:r>
    </w:p>
    <w:p w14:paraId="1ED072E9" w14:textId="166EEDB2" w:rsidR="001E1C2F" w:rsidRDefault="001E1C2F" w:rsidP="001E1C2F">
      <w:pPr>
        <w:pStyle w:val="NormalWeb"/>
        <w:ind w:left="720"/>
        <w:rPr>
          <w:lang w:val="en-US"/>
        </w:rPr>
      </w:pPr>
      <w:r w:rsidRPr="001E1C2F">
        <w:rPr>
          <w:lang w:val="en-US"/>
        </w:rPr>
        <w:t>Use the font in your CSS with font-family:</w:t>
      </w:r>
    </w:p>
    <w:p w14:paraId="6FAA9F4B" w14:textId="77777777" w:rsidR="001E1C2F" w:rsidRDefault="001E1C2F" w:rsidP="001E1C2F">
      <w:pPr>
        <w:pStyle w:val="NormalWeb"/>
        <w:ind w:left="720"/>
      </w:pPr>
      <w:r>
        <w:t>body {</w:t>
      </w:r>
    </w:p>
    <w:p w14:paraId="7FADE41F" w14:textId="77777777" w:rsidR="001E1C2F" w:rsidRDefault="001E1C2F" w:rsidP="001E1C2F">
      <w:pPr>
        <w:pStyle w:val="NormalWeb"/>
        <w:ind w:left="720"/>
      </w:pPr>
      <w:r>
        <w:t xml:space="preserve">  font-family: "Roboto", sans-serif;</w:t>
      </w:r>
    </w:p>
    <w:p w14:paraId="52613B1E" w14:textId="4D157E69" w:rsidR="001E1C2F" w:rsidRDefault="001E1C2F" w:rsidP="001E1C2F">
      <w:pPr>
        <w:pStyle w:val="NormalWeb"/>
        <w:ind w:left="720"/>
      </w:pPr>
      <w:r>
        <w:t>}</w:t>
      </w:r>
    </w:p>
    <w:p w14:paraId="182F620C" w14:textId="6A032CF9" w:rsidR="001E1C2F" w:rsidRDefault="001E1C2F" w:rsidP="001E1C2F">
      <w:pPr>
        <w:pStyle w:val="NormalWeb"/>
        <w:ind w:left="720"/>
        <w:rPr>
          <w:lang w:val="en-US"/>
        </w:rPr>
      </w:pPr>
      <w:r w:rsidRPr="001E1C2F">
        <w:rPr>
          <w:b/>
          <w:bCs/>
          <w:lang w:val="en-US"/>
        </w:rPr>
        <w:t>Optional:</w:t>
      </w:r>
      <w:r w:rsidRPr="001E1C2F">
        <w:rPr>
          <w:lang w:val="en-US"/>
        </w:rPr>
        <w:t xml:space="preserve"> You can also use @import in CSS:</w:t>
      </w:r>
    </w:p>
    <w:p w14:paraId="2F567C1E" w14:textId="77777777" w:rsidR="00897C88" w:rsidRDefault="00897C88" w:rsidP="00897C88">
      <w:pPr>
        <w:pStyle w:val="NormalWeb"/>
        <w:ind w:left="720"/>
      </w:pPr>
      <w:r>
        <w:t>@import url('https://fonts.googleapis.com/css2?family=Roboto&amp;display=swap');</w:t>
      </w:r>
    </w:p>
    <w:p w14:paraId="23E451DC" w14:textId="77777777" w:rsidR="00897C88" w:rsidRDefault="00897C88" w:rsidP="00897C88">
      <w:pPr>
        <w:pStyle w:val="NormalWeb"/>
        <w:ind w:left="720"/>
      </w:pPr>
    </w:p>
    <w:p w14:paraId="092518ED" w14:textId="77777777" w:rsidR="00897C88" w:rsidRDefault="00897C88" w:rsidP="00897C88">
      <w:pPr>
        <w:pStyle w:val="NormalWeb"/>
        <w:ind w:left="720"/>
      </w:pPr>
      <w:r>
        <w:t>body {</w:t>
      </w:r>
    </w:p>
    <w:p w14:paraId="6F39F1D2" w14:textId="77777777" w:rsidR="00897C88" w:rsidRDefault="00897C88" w:rsidP="00897C88">
      <w:pPr>
        <w:pStyle w:val="NormalWeb"/>
        <w:ind w:left="720"/>
      </w:pPr>
      <w:r>
        <w:t xml:space="preserve">  font-family: "Roboto", sans-serif;</w:t>
      </w:r>
    </w:p>
    <w:p w14:paraId="76F08510" w14:textId="1CFEE832" w:rsidR="001E1C2F" w:rsidRDefault="00897C88" w:rsidP="00897C88">
      <w:pPr>
        <w:pStyle w:val="NormalWeb"/>
        <w:ind w:left="720"/>
      </w:pPr>
      <w:r>
        <w:t>}</w:t>
      </w:r>
    </w:p>
    <w:p w14:paraId="7B5F754E" w14:textId="77777777" w:rsidR="00E013E9" w:rsidRPr="00B02CE7" w:rsidRDefault="00E013E9" w:rsidP="00E013E9">
      <w:pPr>
        <w:pStyle w:val="ListParagraph"/>
        <w:rPr>
          <w:lang w:val="en-IN"/>
        </w:rPr>
      </w:pPr>
    </w:p>
    <w:p w14:paraId="37846FF8" w14:textId="77777777" w:rsidR="00D47BA1" w:rsidRPr="00302711" w:rsidRDefault="00D47BA1" w:rsidP="00D47BA1">
      <w:pPr>
        <w:pStyle w:val="ListParagraph"/>
        <w:rPr>
          <w:lang w:val="en-IN"/>
        </w:rPr>
      </w:pPr>
    </w:p>
    <w:p w14:paraId="4F5BC0CE" w14:textId="77777777" w:rsidR="00302711" w:rsidRPr="00B40E3F" w:rsidRDefault="00302711" w:rsidP="00302711">
      <w:pPr>
        <w:pStyle w:val="ListParagraph"/>
        <w:rPr>
          <w:lang w:val="en-IN"/>
        </w:rPr>
      </w:pPr>
    </w:p>
    <w:p w14:paraId="2C18BB07" w14:textId="77777777" w:rsidR="006310F6" w:rsidRPr="005D020B" w:rsidRDefault="006310F6" w:rsidP="00B40E3F">
      <w:pPr>
        <w:pStyle w:val="ListParagraph"/>
        <w:ind w:left="1080"/>
        <w:rPr>
          <w:lang w:val="en-IN"/>
        </w:rPr>
      </w:pPr>
    </w:p>
    <w:sectPr w:rsidR="006310F6" w:rsidRPr="005D020B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CFFB9" w14:textId="77777777" w:rsidR="00F70B6D" w:rsidRDefault="00F70B6D" w:rsidP="00524988">
      <w:pPr>
        <w:spacing w:after="0" w:line="240" w:lineRule="auto"/>
      </w:pPr>
      <w:r>
        <w:separator/>
      </w:r>
    </w:p>
  </w:endnote>
  <w:endnote w:type="continuationSeparator" w:id="0">
    <w:p w14:paraId="7B17C0A1" w14:textId="77777777" w:rsidR="00F70B6D" w:rsidRDefault="00F70B6D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259C" w14:textId="77777777" w:rsidR="00F70B6D" w:rsidRDefault="00F70B6D" w:rsidP="00524988">
      <w:pPr>
        <w:spacing w:after="0" w:line="240" w:lineRule="auto"/>
      </w:pPr>
      <w:r>
        <w:separator/>
      </w:r>
    </w:p>
  </w:footnote>
  <w:footnote w:type="continuationSeparator" w:id="0">
    <w:p w14:paraId="3B019973" w14:textId="77777777" w:rsidR="00F70B6D" w:rsidRDefault="00F70B6D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4815F8"/>
    <w:multiLevelType w:val="hybridMultilevel"/>
    <w:tmpl w:val="F754E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0B23"/>
    <w:multiLevelType w:val="hybridMultilevel"/>
    <w:tmpl w:val="0040E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61F66"/>
    <w:multiLevelType w:val="hybridMultilevel"/>
    <w:tmpl w:val="8F16B47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956C8"/>
    <w:multiLevelType w:val="multilevel"/>
    <w:tmpl w:val="F9D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36BAB"/>
    <w:multiLevelType w:val="multilevel"/>
    <w:tmpl w:val="B38E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37C39"/>
    <w:multiLevelType w:val="multilevel"/>
    <w:tmpl w:val="E9D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A57BD"/>
    <w:multiLevelType w:val="hybridMultilevel"/>
    <w:tmpl w:val="81448D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94278"/>
    <w:multiLevelType w:val="hybridMultilevel"/>
    <w:tmpl w:val="90AE01D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A5173C"/>
    <w:multiLevelType w:val="multilevel"/>
    <w:tmpl w:val="161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1302C"/>
    <w:multiLevelType w:val="multilevel"/>
    <w:tmpl w:val="991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A29DF"/>
    <w:multiLevelType w:val="hybridMultilevel"/>
    <w:tmpl w:val="28A80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04B94"/>
    <w:multiLevelType w:val="multilevel"/>
    <w:tmpl w:val="3DB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77EBC"/>
    <w:multiLevelType w:val="hybridMultilevel"/>
    <w:tmpl w:val="5E100A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364C5"/>
    <w:multiLevelType w:val="hybridMultilevel"/>
    <w:tmpl w:val="7A3610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313D5"/>
    <w:multiLevelType w:val="hybridMultilevel"/>
    <w:tmpl w:val="057E0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930B5"/>
    <w:multiLevelType w:val="multilevel"/>
    <w:tmpl w:val="7810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B320D9"/>
    <w:multiLevelType w:val="multilevel"/>
    <w:tmpl w:val="9A6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394D41"/>
    <w:multiLevelType w:val="hybridMultilevel"/>
    <w:tmpl w:val="DF4AA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0520F"/>
    <w:multiLevelType w:val="multilevel"/>
    <w:tmpl w:val="B3F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C0E71"/>
    <w:multiLevelType w:val="multilevel"/>
    <w:tmpl w:val="787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565AB"/>
    <w:multiLevelType w:val="hybridMultilevel"/>
    <w:tmpl w:val="36DE3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002E4"/>
    <w:multiLevelType w:val="hybridMultilevel"/>
    <w:tmpl w:val="216C6F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706F2"/>
    <w:multiLevelType w:val="hybridMultilevel"/>
    <w:tmpl w:val="50148E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3E66"/>
    <w:multiLevelType w:val="multilevel"/>
    <w:tmpl w:val="131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A65CB"/>
    <w:multiLevelType w:val="hybridMultilevel"/>
    <w:tmpl w:val="AE4297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3A344A"/>
    <w:multiLevelType w:val="hybridMultilevel"/>
    <w:tmpl w:val="7DEE9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F6A31"/>
    <w:multiLevelType w:val="hybridMultilevel"/>
    <w:tmpl w:val="3C88BB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936DB"/>
    <w:multiLevelType w:val="multilevel"/>
    <w:tmpl w:val="5FB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A4459"/>
    <w:multiLevelType w:val="multilevel"/>
    <w:tmpl w:val="926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03F1B"/>
    <w:multiLevelType w:val="hybridMultilevel"/>
    <w:tmpl w:val="75F01C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E738DA"/>
    <w:multiLevelType w:val="hybridMultilevel"/>
    <w:tmpl w:val="FACCF1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670501"/>
    <w:multiLevelType w:val="hybridMultilevel"/>
    <w:tmpl w:val="DAF0A8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A43B20"/>
    <w:multiLevelType w:val="multilevel"/>
    <w:tmpl w:val="FDE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8112B"/>
    <w:multiLevelType w:val="hybridMultilevel"/>
    <w:tmpl w:val="6D7496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F292CA5"/>
    <w:multiLevelType w:val="multilevel"/>
    <w:tmpl w:val="EE20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0B26E8"/>
    <w:multiLevelType w:val="hybridMultilevel"/>
    <w:tmpl w:val="80B2CC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2049DE"/>
    <w:multiLevelType w:val="hybridMultilevel"/>
    <w:tmpl w:val="175204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AA031E"/>
    <w:multiLevelType w:val="hybridMultilevel"/>
    <w:tmpl w:val="F9D28A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803022"/>
    <w:multiLevelType w:val="hybridMultilevel"/>
    <w:tmpl w:val="C7FA47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0470D"/>
    <w:multiLevelType w:val="multilevel"/>
    <w:tmpl w:val="1FE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9560A"/>
    <w:multiLevelType w:val="hybridMultilevel"/>
    <w:tmpl w:val="BD2AAA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5787718"/>
    <w:multiLevelType w:val="hybridMultilevel"/>
    <w:tmpl w:val="4CF267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408AE"/>
    <w:multiLevelType w:val="hybridMultilevel"/>
    <w:tmpl w:val="25B610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950689A"/>
    <w:multiLevelType w:val="hybridMultilevel"/>
    <w:tmpl w:val="57FCC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7E09C2"/>
    <w:multiLevelType w:val="multilevel"/>
    <w:tmpl w:val="ED0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67D99"/>
    <w:multiLevelType w:val="multilevel"/>
    <w:tmpl w:val="30B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07F63"/>
    <w:multiLevelType w:val="multilevel"/>
    <w:tmpl w:val="76C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47E65"/>
    <w:multiLevelType w:val="hybridMultilevel"/>
    <w:tmpl w:val="FFB46A5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714F97"/>
    <w:multiLevelType w:val="hybridMultilevel"/>
    <w:tmpl w:val="91D2CB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8D0A85"/>
    <w:multiLevelType w:val="hybridMultilevel"/>
    <w:tmpl w:val="312A6A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E53588"/>
    <w:multiLevelType w:val="multilevel"/>
    <w:tmpl w:val="BD4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C19F0"/>
    <w:multiLevelType w:val="multilevel"/>
    <w:tmpl w:val="685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427438">
    <w:abstractNumId w:val="55"/>
  </w:num>
  <w:num w:numId="2" w16cid:durableId="586109263">
    <w:abstractNumId w:val="28"/>
  </w:num>
  <w:num w:numId="3" w16cid:durableId="2021851266">
    <w:abstractNumId w:val="18"/>
  </w:num>
  <w:num w:numId="4" w16cid:durableId="1618948435">
    <w:abstractNumId w:val="0"/>
  </w:num>
  <w:num w:numId="5" w16cid:durableId="2123919700">
    <w:abstractNumId w:val="50"/>
  </w:num>
  <w:num w:numId="6" w16cid:durableId="1550529882">
    <w:abstractNumId w:val="2"/>
  </w:num>
  <w:num w:numId="7" w16cid:durableId="945842756">
    <w:abstractNumId w:val="7"/>
  </w:num>
  <w:num w:numId="8" w16cid:durableId="1513108818">
    <w:abstractNumId w:val="32"/>
  </w:num>
  <w:num w:numId="9" w16cid:durableId="358438339">
    <w:abstractNumId w:val="34"/>
  </w:num>
  <w:num w:numId="10" w16cid:durableId="1268611991">
    <w:abstractNumId w:val="11"/>
  </w:num>
  <w:num w:numId="11" w16cid:durableId="1465154730">
    <w:abstractNumId w:val="36"/>
  </w:num>
  <w:num w:numId="12" w16cid:durableId="1950693964">
    <w:abstractNumId w:val="27"/>
  </w:num>
  <w:num w:numId="13" w16cid:durableId="1846676065">
    <w:abstractNumId w:val="43"/>
  </w:num>
  <w:num w:numId="14" w16cid:durableId="1957717831">
    <w:abstractNumId w:val="39"/>
  </w:num>
  <w:num w:numId="15" w16cid:durableId="1938904905">
    <w:abstractNumId w:val="38"/>
  </w:num>
  <w:num w:numId="16" w16cid:durableId="334502666">
    <w:abstractNumId w:val="10"/>
  </w:num>
  <w:num w:numId="17" w16cid:durableId="377973042">
    <w:abstractNumId w:val="54"/>
  </w:num>
  <w:num w:numId="18" w16cid:durableId="650601999">
    <w:abstractNumId w:val="14"/>
  </w:num>
  <w:num w:numId="19" w16cid:durableId="1366709265">
    <w:abstractNumId w:val="48"/>
  </w:num>
  <w:num w:numId="20" w16cid:durableId="769393738">
    <w:abstractNumId w:val="19"/>
  </w:num>
  <w:num w:numId="21" w16cid:durableId="1220946246">
    <w:abstractNumId w:val="8"/>
  </w:num>
  <w:num w:numId="22" w16cid:durableId="1094008491">
    <w:abstractNumId w:val="51"/>
  </w:num>
  <w:num w:numId="23" w16cid:durableId="240333704">
    <w:abstractNumId w:val="15"/>
  </w:num>
  <w:num w:numId="24" w16cid:durableId="835076415">
    <w:abstractNumId w:val="33"/>
  </w:num>
  <w:num w:numId="25" w16cid:durableId="730538474">
    <w:abstractNumId w:val="23"/>
  </w:num>
  <w:num w:numId="26" w16cid:durableId="1202404246">
    <w:abstractNumId w:val="26"/>
  </w:num>
  <w:num w:numId="27" w16cid:durableId="983197464">
    <w:abstractNumId w:val="29"/>
  </w:num>
  <w:num w:numId="28" w16cid:durableId="1828787933">
    <w:abstractNumId w:val="16"/>
  </w:num>
  <w:num w:numId="29" w16cid:durableId="2124299571">
    <w:abstractNumId w:val="1"/>
  </w:num>
  <w:num w:numId="30" w16cid:durableId="1900822140">
    <w:abstractNumId w:val="46"/>
  </w:num>
  <w:num w:numId="31" w16cid:durableId="2117284866">
    <w:abstractNumId w:val="45"/>
  </w:num>
  <w:num w:numId="32" w16cid:durableId="2128501909">
    <w:abstractNumId w:val="35"/>
  </w:num>
  <w:num w:numId="33" w16cid:durableId="90392728">
    <w:abstractNumId w:val="9"/>
  </w:num>
  <w:num w:numId="34" w16cid:durableId="1600867998">
    <w:abstractNumId w:val="6"/>
  </w:num>
  <w:num w:numId="35" w16cid:durableId="1126653589">
    <w:abstractNumId w:val="25"/>
  </w:num>
  <w:num w:numId="36" w16cid:durableId="1717385137">
    <w:abstractNumId w:val="47"/>
  </w:num>
  <w:num w:numId="37" w16cid:durableId="964313109">
    <w:abstractNumId w:val="20"/>
  </w:num>
  <w:num w:numId="38" w16cid:durableId="1774276151">
    <w:abstractNumId w:val="17"/>
  </w:num>
  <w:num w:numId="39" w16cid:durableId="1601327322">
    <w:abstractNumId w:val="42"/>
  </w:num>
  <w:num w:numId="40" w16cid:durableId="1482967380">
    <w:abstractNumId w:val="44"/>
  </w:num>
  <w:num w:numId="41" w16cid:durableId="1755084899">
    <w:abstractNumId w:val="22"/>
  </w:num>
  <w:num w:numId="42" w16cid:durableId="835998934">
    <w:abstractNumId w:val="41"/>
  </w:num>
  <w:num w:numId="43" w16cid:durableId="427964989">
    <w:abstractNumId w:val="21"/>
  </w:num>
  <w:num w:numId="44" w16cid:durableId="1803230628">
    <w:abstractNumId w:val="49"/>
  </w:num>
  <w:num w:numId="45" w16cid:durableId="666978104">
    <w:abstractNumId w:val="52"/>
  </w:num>
  <w:num w:numId="46" w16cid:durableId="735275395">
    <w:abstractNumId w:val="37"/>
  </w:num>
  <w:num w:numId="47" w16cid:durableId="177306840">
    <w:abstractNumId w:val="24"/>
  </w:num>
  <w:num w:numId="48" w16cid:durableId="1603611967">
    <w:abstractNumId w:val="3"/>
  </w:num>
  <w:num w:numId="49" w16cid:durableId="836114738">
    <w:abstractNumId w:val="40"/>
  </w:num>
  <w:num w:numId="50" w16cid:durableId="1537498709">
    <w:abstractNumId w:val="13"/>
  </w:num>
  <w:num w:numId="51" w16cid:durableId="387998707">
    <w:abstractNumId w:val="4"/>
  </w:num>
  <w:num w:numId="52" w16cid:durableId="39474997">
    <w:abstractNumId w:val="12"/>
  </w:num>
  <w:num w:numId="53" w16cid:durableId="1687096822">
    <w:abstractNumId w:val="53"/>
  </w:num>
  <w:num w:numId="54" w16cid:durableId="2037611541">
    <w:abstractNumId w:val="30"/>
  </w:num>
  <w:num w:numId="55" w16cid:durableId="1546602585">
    <w:abstractNumId w:val="5"/>
  </w:num>
  <w:num w:numId="56" w16cid:durableId="17518507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2C"/>
    <w:rsid w:val="00007206"/>
    <w:rsid w:val="00044941"/>
    <w:rsid w:val="00057C22"/>
    <w:rsid w:val="00075E5B"/>
    <w:rsid w:val="00076856"/>
    <w:rsid w:val="00077860"/>
    <w:rsid w:val="00097C80"/>
    <w:rsid w:val="000C0590"/>
    <w:rsid w:val="000F6C26"/>
    <w:rsid w:val="00110BC6"/>
    <w:rsid w:val="00122E07"/>
    <w:rsid w:val="00151A42"/>
    <w:rsid w:val="001539FB"/>
    <w:rsid w:val="00155071"/>
    <w:rsid w:val="0019566F"/>
    <w:rsid w:val="001B2BCD"/>
    <w:rsid w:val="001D5E99"/>
    <w:rsid w:val="001E1C2F"/>
    <w:rsid w:val="001E3ADA"/>
    <w:rsid w:val="001F138B"/>
    <w:rsid w:val="002075E5"/>
    <w:rsid w:val="002261A4"/>
    <w:rsid w:val="002508C5"/>
    <w:rsid w:val="00262F93"/>
    <w:rsid w:val="002650F2"/>
    <w:rsid w:val="002D46A1"/>
    <w:rsid w:val="002F1EA7"/>
    <w:rsid w:val="00302711"/>
    <w:rsid w:val="003169C1"/>
    <w:rsid w:val="003363FA"/>
    <w:rsid w:val="003460F3"/>
    <w:rsid w:val="00373982"/>
    <w:rsid w:val="00376CD6"/>
    <w:rsid w:val="003828C9"/>
    <w:rsid w:val="003960F7"/>
    <w:rsid w:val="003B4008"/>
    <w:rsid w:val="003C20E9"/>
    <w:rsid w:val="00402178"/>
    <w:rsid w:val="004127D1"/>
    <w:rsid w:val="0042526D"/>
    <w:rsid w:val="00426863"/>
    <w:rsid w:val="00431320"/>
    <w:rsid w:val="00432A3E"/>
    <w:rsid w:val="00456057"/>
    <w:rsid w:val="00471257"/>
    <w:rsid w:val="00473972"/>
    <w:rsid w:val="00476983"/>
    <w:rsid w:val="00481FAD"/>
    <w:rsid w:val="0048279D"/>
    <w:rsid w:val="00483FFD"/>
    <w:rsid w:val="004930F0"/>
    <w:rsid w:val="004B391A"/>
    <w:rsid w:val="004D05ED"/>
    <w:rsid w:val="004F1BFE"/>
    <w:rsid w:val="004F4A79"/>
    <w:rsid w:val="00510558"/>
    <w:rsid w:val="0052284A"/>
    <w:rsid w:val="005244D5"/>
    <w:rsid w:val="00524988"/>
    <w:rsid w:val="005327F1"/>
    <w:rsid w:val="00563FE4"/>
    <w:rsid w:val="005733DE"/>
    <w:rsid w:val="00575138"/>
    <w:rsid w:val="00575C9D"/>
    <w:rsid w:val="00577675"/>
    <w:rsid w:val="005854E9"/>
    <w:rsid w:val="005A085C"/>
    <w:rsid w:val="005D020B"/>
    <w:rsid w:val="005D31A8"/>
    <w:rsid w:val="006310F6"/>
    <w:rsid w:val="00635D86"/>
    <w:rsid w:val="00637F10"/>
    <w:rsid w:val="0066584E"/>
    <w:rsid w:val="00676214"/>
    <w:rsid w:val="00681F48"/>
    <w:rsid w:val="00687F4B"/>
    <w:rsid w:val="006953EF"/>
    <w:rsid w:val="006C1F93"/>
    <w:rsid w:val="006C4FAE"/>
    <w:rsid w:val="00777EA7"/>
    <w:rsid w:val="00783197"/>
    <w:rsid w:val="00796AC8"/>
    <w:rsid w:val="007A1FDC"/>
    <w:rsid w:val="007B7120"/>
    <w:rsid w:val="007D20D1"/>
    <w:rsid w:val="007E2C76"/>
    <w:rsid w:val="0081539D"/>
    <w:rsid w:val="008157BD"/>
    <w:rsid w:val="00846B3E"/>
    <w:rsid w:val="00874AA1"/>
    <w:rsid w:val="00876753"/>
    <w:rsid w:val="00880A76"/>
    <w:rsid w:val="0088465A"/>
    <w:rsid w:val="00887B87"/>
    <w:rsid w:val="00897C88"/>
    <w:rsid w:val="008A5BD7"/>
    <w:rsid w:val="008B14C6"/>
    <w:rsid w:val="008D3773"/>
    <w:rsid w:val="0092439B"/>
    <w:rsid w:val="00927134"/>
    <w:rsid w:val="00940D6C"/>
    <w:rsid w:val="00984055"/>
    <w:rsid w:val="009902C9"/>
    <w:rsid w:val="009D0D80"/>
    <w:rsid w:val="009F4707"/>
    <w:rsid w:val="00A10665"/>
    <w:rsid w:val="00A1255E"/>
    <w:rsid w:val="00A22348"/>
    <w:rsid w:val="00A32430"/>
    <w:rsid w:val="00A75CB5"/>
    <w:rsid w:val="00AA55F2"/>
    <w:rsid w:val="00AA67E7"/>
    <w:rsid w:val="00AB5D9E"/>
    <w:rsid w:val="00AC32F8"/>
    <w:rsid w:val="00AE782C"/>
    <w:rsid w:val="00B02CE7"/>
    <w:rsid w:val="00B2521C"/>
    <w:rsid w:val="00B40E3F"/>
    <w:rsid w:val="00B46F56"/>
    <w:rsid w:val="00B848C9"/>
    <w:rsid w:val="00BA6A6B"/>
    <w:rsid w:val="00BD0A4B"/>
    <w:rsid w:val="00BF26F2"/>
    <w:rsid w:val="00C41AAD"/>
    <w:rsid w:val="00C76692"/>
    <w:rsid w:val="00C85A64"/>
    <w:rsid w:val="00CA5C97"/>
    <w:rsid w:val="00CD3B76"/>
    <w:rsid w:val="00CE5B99"/>
    <w:rsid w:val="00CF11BF"/>
    <w:rsid w:val="00D0665F"/>
    <w:rsid w:val="00D07521"/>
    <w:rsid w:val="00D14044"/>
    <w:rsid w:val="00D31606"/>
    <w:rsid w:val="00D47BA1"/>
    <w:rsid w:val="00D633EA"/>
    <w:rsid w:val="00DA0614"/>
    <w:rsid w:val="00DA1649"/>
    <w:rsid w:val="00DA76E8"/>
    <w:rsid w:val="00E013E9"/>
    <w:rsid w:val="00E01A8E"/>
    <w:rsid w:val="00E0622C"/>
    <w:rsid w:val="00E36835"/>
    <w:rsid w:val="00E37910"/>
    <w:rsid w:val="00E606B0"/>
    <w:rsid w:val="00EA6083"/>
    <w:rsid w:val="00EB3059"/>
    <w:rsid w:val="00ED4311"/>
    <w:rsid w:val="00EE2E39"/>
    <w:rsid w:val="00EE6F06"/>
    <w:rsid w:val="00F13647"/>
    <w:rsid w:val="00F23DD9"/>
    <w:rsid w:val="00F24F6C"/>
    <w:rsid w:val="00F41171"/>
    <w:rsid w:val="00F468A2"/>
    <w:rsid w:val="00F62FF5"/>
    <w:rsid w:val="00F7091B"/>
    <w:rsid w:val="00F70B6D"/>
    <w:rsid w:val="00F8798A"/>
    <w:rsid w:val="00FA6F20"/>
    <w:rsid w:val="00FB2A9D"/>
    <w:rsid w:val="00FE1835"/>
    <w:rsid w:val="00FF263B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70DB2"/>
  <w15:chartTrackingRefBased/>
  <w15:docId w15:val="{A2984024-BB39-41C9-854B-A44392F4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AE78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D633EA"/>
    <w:rPr>
      <w:b/>
      <w:bCs/>
    </w:rPr>
  </w:style>
  <w:style w:type="character" w:styleId="Emphasis">
    <w:name w:val="Emphasis"/>
    <w:basedOn w:val="DefaultParagraphFont"/>
    <w:uiPriority w:val="20"/>
    <w:qFormat/>
    <w:rsid w:val="0051055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7EA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013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nts.google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53A7A0D-F40F-42AB-A50A-EF73775A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199</TotalTime>
  <Pages>16</Pages>
  <Words>2615</Words>
  <Characters>14907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 trivedi</cp:lastModifiedBy>
  <cp:revision>133</cp:revision>
  <dcterms:created xsi:type="dcterms:W3CDTF">2026-02-17T08:50:00Z</dcterms:created>
  <dcterms:modified xsi:type="dcterms:W3CDTF">2026-02-22T11:06:00Z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